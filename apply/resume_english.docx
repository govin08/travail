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58DF" w14:textId="66322D73" w:rsidR="00F33EAB" w:rsidRPr="00F33EAB" w:rsidRDefault="00840F72" w:rsidP="0045324B">
      <w:pPr>
        <w:pStyle w:val="a5"/>
        <w:spacing w:line="216" w:lineRule="auto"/>
        <w:jc w:val="center"/>
        <w:rPr>
          <w:rFonts w:ascii="맑은 고딕" w:eastAsia="맑은 고딕" w:hAnsi="맑은 고딕" w:cs="맑은 고딕"/>
          <w:color w:val="auto"/>
          <w:sz w:val="36"/>
          <w:szCs w:val="36"/>
        </w:rPr>
      </w:pPr>
      <w:proofErr w:type="spellStart"/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김선중</w:t>
      </w:r>
      <w:proofErr w:type="spellEnd"/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 xml:space="preserve"> (</w:t>
      </w:r>
      <w:proofErr w:type="spellStart"/>
      <w:r w:rsidR="00F33EAB" w:rsidRPr="00F33EAB">
        <w:rPr>
          <w:rFonts w:ascii="맑은 고딕" w:eastAsia="맑은 고딕" w:hAnsi="맑은 고딕" w:cs="맑은 고딕"/>
          <w:color w:val="auto"/>
          <w:sz w:val="36"/>
          <w:szCs w:val="36"/>
        </w:rPr>
        <w:t>SunJoong</w:t>
      </w:r>
      <w:proofErr w:type="spellEnd"/>
      <w:r w:rsidR="00F33EAB" w:rsidRPr="00F33EAB">
        <w:rPr>
          <w:rFonts w:ascii="맑은 고딕" w:eastAsia="맑은 고딕" w:hAnsi="맑은 고딕" w:cs="맑은 고딕"/>
          <w:color w:val="auto"/>
          <w:sz w:val="36"/>
          <w:szCs w:val="36"/>
        </w:rPr>
        <w:t>, Kim</w:t>
      </w: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)</w:t>
      </w:r>
    </w:p>
    <w:p w14:paraId="39354073" w14:textId="7A29594E" w:rsidR="00F33EAB" w:rsidRPr="00F33EAB" w:rsidRDefault="00F33EAB" w:rsidP="0045324B">
      <w:pPr>
        <w:pStyle w:val="a5"/>
        <w:spacing w:line="216" w:lineRule="auto"/>
        <w:jc w:val="center"/>
        <w:rPr>
          <w:rFonts w:ascii="맑은 고딕" w:eastAsia="맑은 고딕" w:hAnsi="맑은 고딕"/>
          <w:color w:val="auto"/>
          <w:sz w:val="20"/>
          <w:szCs w:val="20"/>
        </w:rPr>
      </w:pPr>
      <w:r w:rsidRPr="00F33EAB">
        <w:rPr>
          <w:rFonts w:ascii="맑은 고딕" w:eastAsia="맑은 고딕" w:hAnsi="맑은 고딕"/>
          <w:color w:val="auto"/>
          <w:sz w:val="20"/>
          <w:szCs w:val="20"/>
        </w:rPr>
        <w:t xml:space="preserve">50, </w:t>
      </w:r>
      <w:proofErr w:type="spellStart"/>
      <w:r w:rsidRPr="00F33EAB">
        <w:rPr>
          <w:rFonts w:ascii="맑은 고딕" w:eastAsia="맑은 고딕" w:hAnsi="맑은 고딕"/>
          <w:color w:val="auto"/>
          <w:sz w:val="20"/>
          <w:szCs w:val="20"/>
        </w:rPr>
        <w:t>Haedeung-ro</w:t>
      </w:r>
      <w:proofErr w:type="spellEnd"/>
      <w:r w:rsidRPr="00F33EAB">
        <w:rPr>
          <w:rFonts w:ascii="맑은 고딕" w:eastAsia="맑은 고딕" w:hAnsi="맑은 고딕"/>
          <w:color w:val="auto"/>
          <w:sz w:val="20"/>
          <w:szCs w:val="20"/>
        </w:rPr>
        <w:t>, Dobong-</w:t>
      </w:r>
      <w:proofErr w:type="spellStart"/>
      <w:r w:rsidRPr="00F33EAB">
        <w:rPr>
          <w:rFonts w:ascii="맑은 고딕" w:eastAsia="맑은 고딕" w:hAnsi="맑은 고딕"/>
          <w:color w:val="auto"/>
          <w:sz w:val="20"/>
          <w:szCs w:val="20"/>
        </w:rPr>
        <w:t>gu</w:t>
      </w:r>
      <w:proofErr w:type="spellEnd"/>
      <w:r w:rsidR="00175DFA">
        <w:rPr>
          <w:rFonts w:ascii="맑은 고딕" w:eastAsia="맑은 고딕" w:hAnsi="맑은 고딕"/>
          <w:color w:val="auto"/>
          <w:sz w:val="20"/>
          <w:szCs w:val="20"/>
        </w:rPr>
        <w:t xml:space="preserve"> </w:t>
      </w:r>
      <w:r w:rsidRPr="00F33EAB">
        <w:rPr>
          <w:rFonts w:ascii="맑은 고딕" w:eastAsia="맑은 고딕" w:hAnsi="맑은 고딕"/>
          <w:color w:val="auto"/>
          <w:sz w:val="20"/>
          <w:szCs w:val="20"/>
        </w:rPr>
        <w:t>| 010-2405-7290 | govindah08@gmail.com | https://govin08.github.io</w:t>
      </w:r>
    </w:p>
    <w:p w14:paraId="4AF642A9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Education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657"/>
      </w:tblGrid>
      <w:tr w:rsidR="00F33EAB" w:rsidRPr="00F33EAB" w14:paraId="76AF1462" w14:textId="77777777" w:rsidTr="00F953C3">
        <w:trPr>
          <w:trHeight w:val="68"/>
        </w:trPr>
        <w:tc>
          <w:tcPr>
            <w:tcW w:w="6662" w:type="dxa"/>
          </w:tcPr>
          <w:p w14:paraId="646820CA" w14:textId="5B5DAC15" w:rsidR="00F03139" w:rsidRPr="00F03139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Bachelor of Science in </w:t>
            </w:r>
            <w:r w:rsidRPr="00AE635E">
              <w:rPr>
                <w:rFonts w:ascii="맑은 고딕" w:eastAsia="맑은 고딕" w:hAnsi="맑은 고딕" w:cs="맑은 고딕"/>
                <w:sz w:val="20"/>
                <w:szCs w:val="20"/>
              </w:rPr>
              <w:t>Mathematics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, Korea University, Seoul</w:t>
            </w:r>
            <w:r w:rsidR="00F0313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(3.77/4.5)</w:t>
            </w:r>
          </w:p>
        </w:tc>
        <w:tc>
          <w:tcPr>
            <w:tcW w:w="2657" w:type="dxa"/>
          </w:tcPr>
          <w:p w14:paraId="09BEC598" w14:textId="61C69845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2015</w:t>
            </w:r>
            <w:r w:rsidR="00A44E6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F33EAB" w:rsidRPr="00F33EAB" w14:paraId="630B9D56" w14:textId="77777777" w:rsidTr="00F33EAB">
        <w:trPr>
          <w:trHeight w:val="68"/>
        </w:trPr>
        <w:tc>
          <w:tcPr>
            <w:tcW w:w="6662" w:type="dxa"/>
          </w:tcPr>
          <w:p w14:paraId="35ADEE56" w14:textId="72EACF26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Master of Science in </w:t>
            </w:r>
            <w:r w:rsidRPr="00AE635E">
              <w:rPr>
                <w:rFonts w:ascii="맑은 고딕" w:eastAsia="맑은 고딕" w:hAnsi="맑은 고딕" w:cs="맑은 고딕"/>
                <w:sz w:val="20"/>
                <w:szCs w:val="20"/>
              </w:rPr>
              <w:t>Mathematics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Korea University, </w:t>
            </w:r>
            <w:r w:rsidRPr="00F33EAB">
              <w:rPr>
                <w:rFonts w:ascii="맑은 고딕" w:eastAsia="맑은 고딕" w:hAnsi="맑은 고딕" w:cs="맑은 고딕"/>
                <w:iCs/>
                <w:sz w:val="20"/>
                <w:szCs w:val="20"/>
              </w:rPr>
              <w:t>Seoul</w:t>
            </w:r>
            <w:r w:rsidR="00F03139"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 xml:space="preserve"> (3.92/4.5)</w:t>
            </w:r>
          </w:p>
        </w:tc>
        <w:tc>
          <w:tcPr>
            <w:tcW w:w="2657" w:type="dxa"/>
          </w:tcPr>
          <w:p w14:paraId="6C9D2119" w14:textId="1ACC7E43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2024</w:t>
            </w:r>
            <w:r w:rsidR="004B57D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</w:tbl>
    <w:p w14:paraId="0E2E6F3D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9FE3C1" w14:textId="152D8405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Graduate School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8749AA" w:rsidRPr="00F33EAB" w14:paraId="7E58D59E" w14:textId="77777777" w:rsidTr="00171005">
        <w:trPr>
          <w:trHeight w:val="489"/>
        </w:trPr>
        <w:tc>
          <w:tcPr>
            <w:tcW w:w="6941" w:type="dxa"/>
          </w:tcPr>
          <w:p w14:paraId="6D69790D" w14:textId="57CA9236" w:rsidR="008749AA" w:rsidRPr="00935E1E" w:rsidRDefault="008749AA" w:rsidP="008749AA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935E1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Lipschitz constant</w:t>
            </w:r>
            <w:r w:rsidR="009F4549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</w:t>
            </w:r>
            <w:r w:rsidRPr="00935E1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of deep neural network</w:t>
            </w:r>
            <w:r w:rsidR="009F4549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</w:t>
            </w:r>
          </w:p>
          <w:p w14:paraId="45355B5A" w14:textId="44761BDD" w:rsidR="00330CB3" w:rsidRPr="00F33EAB" w:rsidRDefault="008749AA" w:rsidP="000D2F45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S</w:t>
            </w:r>
            <w:r w:rsidRPr="00F33EAB">
              <w:rPr>
                <w:rFonts w:ascii="맑은 고딕" w:eastAsia="맑은 고딕" w:hAnsi="맑은 고딕"/>
                <w:sz w:val="20"/>
                <w:szCs w:val="20"/>
              </w:rPr>
              <w:t>urvey paper on stability of AI architectures</w:t>
            </w:r>
            <w:r w:rsidR="000D2F4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(Master</w:t>
            </w:r>
            <w:r w:rsidR="000D2F45">
              <w:rPr>
                <w:rFonts w:ascii="맑은 고딕" w:eastAsia="맑은 고딕" w:hAnsi="맑은 고딕"/>
                <w:sz w:val="20"/>
                <w:szCs w:val="20"/>
              </w:rPr>
              <w:t>’</w:t>
            </w:r>
            <w:r w:rsidR="000D2F45">
              <w:rPr>
                <w:rFonts w:ascii="맑은 고딕" w:eastAsia="맑은 고딕" w:hAnsi="맑은 고딕" w:hint="eastAsia"/>
                <w:sz w:val="20"/>
                <w:szCs w:val="20"/>
              </w:rPr>
              <w:t>s thesis)</w:t>
            </w:r>
          </w:p>
        </w:tc>
        <w:tc>
          <w:tcPr>
            <w:tcW w:w="2368" w:type="dxa"/>
          </w:tcPr>
          <w:p w14:paraId="2AFE7199" w14:textId="5B4215DE" w:rsidR="008749AA" w:rsidRPr="00F33EAB" w:rsidRDefault="008749AA" w:rsidP="008749AA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.07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522454">
              <w:rPr>
                <w:rFonts w:ascii="맑은 고딕" w:eastAsia="맑은 고딕" w:hAnsi="맑은 고딕" w:cs="맑은 고딕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944CB6"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 w:rsidR="00944C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2E5C7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8749AA" w:rsidRPr="00F33EAB" w14:paraId="34709CCF" w14:textId="77777777" w:rsidTr="000D6BDB">
        <w:trPr>
          <w:trHeight w:val="489"/>
        </w:trPr>
        <w:tc>
          <w:tcPr>
            <w:tcW w:w="6941" w:type="dxa"/>
          </w:tcPr>
          <w:p w14:paraId="331E1BE1" w14:textId="076E08BC" w:rsidR="000E3D56" w:rsidRDefault="000E3D56" w:rsidP="000E3D56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Distribution of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TeX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Template for Korea university graduate school</w:t>
            </w:r>
          </w:p>
          <w:p w14:paraId="64814901" w14:textId="5574461B" w:rsidR="008749AA" w:rsidRPr="000E3D56" w:rsidRDefault="000E3D56" w:rsidP="000E3D56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7733E0">
              <w:rPr>
                <w:rFonts w:ascii="맑은 고딕" w:eastAsia="맑은 고딕" w:hAnsi="맑은 고딕" w:hint="eastAsia"/>
                <w:sz w:val="20"/>
                <w:szCs w:val="20"/>
              </w:rPr>
              <w:t>TeX</w:t>
            </w:r>
            <w:proofErr w:type="spellEnd"/>
            <w:r w:rsidR="007733E0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template for </w:t>
            </w:r>
            <w:r w:rsidR="007733E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hesis and dissertation </w:t>
            </w:r>
            <w:r w:rsidR="007733E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with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math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included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paper</w:t>
            </w:r>
            <w:r w:rsidR="00592A1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s</w:t>
            </w:r>
          </w:p>
        </w:tc>
        <w:tc>
          <w:tcPr>
            <w:tcW w:w="2368" w:type="dxa"/>
          </w:tcPr>
          <w:p w14:paraId="4EDAA173" w14:textId="45A7B2FF" w:rsidR="008749AA" w:rsidRPr="00F33EAB" w:rsidRDefault="000E3D56" w:rsidP="008749AA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23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0E3D56" w:rsidRPr="00F33EAB" w14:paraId="4CE22AA1" w14:textId="77777777" w:rsidTr="000D6BDB">
        <w:trPr>
          <w:trHeight w:val="489"/>
        </w:trPr>
        <w:tc>
          <w:tcPr>
            <w:tcW w:w="6941" w:type="dxa"/>
          </w:tcPr>
          <w:p w14:paraId="2AA3965E" w14:textId="77777777" w:rsidR="000E3D56" w:rsidRPr="00F33EAB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Stock prediction using LSTM and wavelet</w:t>
            </w:r>
          </w:p>
          <w:p w14:paraId="60CC51D0" w14:textId="77777777" w:rsidR="000E3D56" w:rsidRPr="0061573C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F33EA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OSPI 200, binary classification (up/down, accuracy: 0.58)</w:t>
            </w:r>
          </w:p>
        </w:tc>
        <w:tc>
          <w:tcPr>
            <w:tcW w:w="2368" w:type="dxa"/>
          </w:tcPr>
          <w:p w14:paraId="196B8536" w14:textId="192BF020" w:rsidR="000E3D56" w:rsidRPr="00F33EAB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2020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F3115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07 </w:t>
            </w:r>
            <w:r w:rsidR="00F3115E">
              <w:rPr>
                <w:rFonts w:ascii="맑은 고딕" w:eastAsia="맑은 고딕" w:hAnsi="맑은 고딕" w:cs="맑은 고딕"/>
                <w:sz w:val="20"/>
                <w:szCs w:val="20"/>
              </w:rPr>
              <w:t>–</w:t>
            </w:r>
            <w:r w:rsidR="00F3115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2020.12</w:t>
            </w:r>
          </w:p>
        </w:tc>
      </w:tr>
    </w:tbl>
    <w:p w14:paraId="310802D7" w14:textId="77777777" w:rsidR="00F33EAB" w:rsidRPr="0061573C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6EED0A84" w14:textId="77777777" w:rsidR="00366ABB" w:rsidRPr="00F33EAB" w:rsidRDefault="00F33EAB" w:rsidP="00366AB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Working Experiences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EA3808" w:rsidRPr="00F33EAB" w14:paraId="5D5D9866" w14:textId="77777777" w:rsidTr="000D6BDB">
        <w:trPr>
          <w:trHeight w:val="489"/>
        </w:trPr>
        <w:tc>
          <w:tcPr>
            <w:tcW w:w="6941" w:type="dxa"/>
          </w:tcPr>
          <w:p w14:paraId="7F2FB64F" w14:textId="73F664A7" w:rsidR="00EA3808" w:rsidRPr="001C1241" w:rsidRDefault="00EA3808" w:rsidP="00EA3808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ECMiner</w:t>
            </w:r>
            <w:proofErr w:type="spellEnd"/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3262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AI컨설팅본부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,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647200BD" w14:textId="77777777" w:rsidR="00EA3808" w:rsidRDefault="00EA3808" w:rsidP="00EA3808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Development and distribution of signal generation and traffic assignment algorithms in Seongnam ITS(intelligent transport system)</w:t>
            </w:r>
          </w:p>
          <w:p w14:paraId="379DC8A3" w14:textId="1FED9BD8" w:rsidR="00EA3808" w:rsidRPr="00EA3808" w:rsidRDefault="00EA3808" w:rsidP="00EA3808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signal generation: simultaneous signal via signal DB</w:t>
            </w:r>
          </w:p>
        </w:tc>
        <w:tc>
          <w:tcPr>
            <w:tcW w:w="2368" w:type="dxa"/>
          </w:tcPr>
          <w:p w14:paraId="3B26DF9F" w14:textId="77777777" w:rsidR="00EA3808" w:rsidRPr="00F33EAB" w:rsidRDefault="00EA3808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366ABB" w:rsidRPr="00F33EAB" w14:paraId="46ECCE9B" w14:textId="77777777" w:rsidTr="000D6BDB">
        <w:trPr>
          <w:trHeight w:val="489"/>
        </w:trPr>
        <w:tc>
          <w:tcPr>
            <w:tcW w:w="6941" w:type="dxa"/>
          </w:tcPr>
          <w:p w14:paraId="6975784F" w14:textId="77777777" w:rsidR="00366ABB" w:rsidRPr="001C1241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UI networks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교통연구본부,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493B311E" w14:textId="77777777" w:rsidR="00366ABB" w:rsidRDefault="00366ABB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Development and distribution of signal generation and traffic assignment algorithms in Seongnam ITS(intelligent transport system)</w:t>
            </w:r>
          </w:p>
          <w:p w14:paraId="7ED831DF" w14:textId="77777777" w:rsidR="00366AB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signal generation: simultaneous signal via signal DB</w:t>
            </w:r>
          </w:p>
          <w:p w14:paraId="60F11760" w14:textId="7B5A07D1" w:rsidR="00366ABB" w:rsidRPr="00366AB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traffic assignment: align traffic volume using linear programming</w:t>
            </w:r>
          </w:p>
        </w:tc>
        <w:tc>
          <w:tcPr>
            <w:tcW w:w="2368" w:type="dxa"/>
          </w:tcPr>
          <w:p w14:paraId="1C1AB05E" w14:textId="5F76BC9A" w:rsidR="00366ABB" w:rsidRPr="00F33EAB" w:rsidRDefault="00366ABB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3.09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4.10</w:t>
            </w:r>
          </w:p>
        </w:tc>
      </w:tr>
      <w:tr w:rsidR="00366ABB" w:rsidRPr="00F33EAB" w14:paraId="0A32C9A5" w14:textId="77777777" w:rsidTr="000D6BDB">
        <w:trPr>
          <w:trHeight w:val="489"/>
        </w:trPr>
        <w:tc>
          <w:tcPr>
            <w:tcW w:w="6941" w:type="dxa"/>
          </w:tcPr>
          <w:p w14:paraId="6204F49D" w14:textId="77777777" w:rsidR="00366ABB" w:rsidRPr="001C1241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IBEDU, math teacher</w:t>
            </w:r>
          </w:p>
          <w:p w14:paraId="06213CE3" w14:textId="732919DA" w:rsidR="00366ABB" w:rsidRPr="000E3D56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Teaching mathematics online 20+ students</w:t>
            </w:r>
          </w:p>
        </w:tc>
        <w:tc>
          <w:tcPr>
            <w:tcW w:w="2368" w:type="dxa"/>
          </w:tcPr>
          <w:p w14:paraId="44299480" w14:textId="50A1BF36" w:rsidR="00366ABB" w:rsidRPr="00F33EA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2021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366ABB" w:rsidRPr="00F33EAB" w14:paraId="53C5D971" w14:textId="77777777" w:rsidTr="000D6BDB">
        <w:trPr>
          <w:trHeight w:val="489"/>
        </w:trPr>
        <w:tc>
          <w:tcPr>
            <w:tcW w:w="6941" w:type="dxa"/>
          </w:tcPr>
          <w:p w14:paraId="36D80A3D" w14:textId="77777777" w:rsidR="00366ABB" w:rsidRPr="001C1241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gramStart"/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private math teacher</w:t>
            </w:r>
            <w:proofErr w:type="gramEnd"/>
          </w:p>
          <w:p w14:paraId="7E95541D" w14:textId="4BC99105" w:rsidR="00366ABB" w:rsidRPr="0061573C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Teaching mathematics offline 50+ students</w:t>
            </w:r>
          </w:p>
        </w:tc>
        <w:tc>
          <w:tcPr>
            <w:tcW w:w="2368" w:type="dxa"/>
          </w:tcPr>
          <w:p w14:paraId="41C8EA00" w14:textId="683149D0" w:rsidR="00366ABB" w:rsidRPr="00F33EA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14.03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2018.12</w:t>
            </w:r>
          </w:p>
        </w:tc>
      </w:tr>
    </w:tbl>
    <w:p w14:paraId="12493601" w14:textId="77777777" w:rsidR="00616C5A" w:rsidRDefault="00616C5A" w:rsidP="00B32694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526301C0" w14:textId="16E2B512" w:rsidR="00B32694" w:rsidRPr="00F33EAB" w:rsidRDefault="00B32694" w:rsidP="00B32694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Data Analytics Experiences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B32694" w:rsidRPr="00F33EAB" w14:paraId="204E47E6" w14:textId="77777777" w:rsidTr="00696CAC">
        <w:trPr>
          <w:trHeight w:val="658"/>
        </w:trPr>
        <w:tc>
          <w:tcPr>
            <w:tcW w:w="6941" w:type="dxa"/>
          </w:tcPr>
          <w:p w14:paraId="3B471637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Suggesting SOCAR zone locations</w:t>
            </w:r>
          </w:p>
          <w:p w14:paraId="312C124D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Aiffelthon</w:t>
            </w:r>
            <w:proofErr w:type="spellEnd"/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o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f MODULABS, data provided by SOCAR</w:t>
            </w:r>
          </w:p>
        </w:tc>
        <w:tc>
          <w:tcPr>
            <w:tcW w:w="2368" w:type="dxa"/>
          </w:tcPr>
          <w:p w14:paraId="02C6D10B" w14:textId="4489C1BD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B32694" w:rsidRPr="00F33EAB" w14:paraId="1E9A5ECD" w14:textId="77777777" w:rsidTr="00696CAC">
        <w:trPr>
          <w:trHeight w:val="646"/>
        </w:trPr>
        <w:tc>
          <w:tcPr>
            <w:tcW w:w="6941" w:type="dxa"/>
          </w:tcPr>
          <w:p w14:paraId="7628FF2C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Anomaly detection on manufacturing</w:t>
            </w:r>
          </w:p>
          <w:p w14:paraId="1DD229CE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LSTM classification on imbalanced data (f1 score: 0.87)</w:t>
            </w:r>
          </w:p>
        </w:tc>
        <w:tc>
          <w:tcPr>
            <w:tcW w:w="2368" w:type="dxa"/>
          </w:tcPr>
          <w:p w14:paraId="229A9031" w14:textId="00D9F49C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.10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B32694" w:rsidRPr="00F33EAB" w14:paraId="22F9EF02" w14:textId="77777777" w:rsidTr="00696CAC">
        <w:trPr>
          <w:trHeight w:val="838"/>
        </w:trPr>
        <w:tc>
          <w:tcPr>
            <w:tcW w:w="6941" w:type="dxa"/>
          </w:tcPr>
          <w:p w14:paraId="23339E63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Recommendation system on </w:t>
            </w:r>
            <w:proofErr w:type="spellStart"/>
            <w:r w:rsidRPr="00F33EA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아이들나라</w:t>
            </w:r>
            <w:proofErr w:type="spellEnd"/>
          </w:p>
          <w:p w14:paraId="0E50137C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9761E3">
              <w:rPr>
                <w:rFonts w:ascii="맑은 고딕" w:eastAsia="맑은 고딕" w:hAnsi="맑은 고딕" w:cs="맑은 고딕"/>
                <w:sz w:val="20"/>
                <w:szCs w:val="20"/>
              </w:rPr>
              <w:t>Enhancing model of neural collaborative filtering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(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>recall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: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0.2273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, NDCG: 0.21)</w:t>
            </w:r>
          </w:p>
        </w:tc>
        <w:tc>
          <w:tcPr>
            <w:tcW w:w="2368" w:type="dxa"/>
          </w:tcPr>
          <w:p w14:paraId="31083585" w14:textId="1D7DDED3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</w:p>
        </w:tc>
      </w:tr>
    </w:tbl>
    <w:p w14:paraId="2EF6F499" w14:textId="77777777" w:rsidR="00F33EAB" w:rsidRPr="00F33EAB" w:rsidRDefault="00F33EAB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3124D73" w14:textId="5AA9C366" w:rsidR="00F33EAB" w:rsidRPr="00F33EAB" w:rsidRDefault="00CA2B26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/>
          <w:b/>
          <w:bCs/>
          <w:sz w:val="24"/>
          <w:szCs w:val="24"/>
        </w:rPr>
        <w:t>P</w:t>
      </w:r>
      <w:r w:rsidR="00F33EAB" w:rsidRPr="00F33EAB">
        <w:rPr>
          <w:rFonts w:ascii="맑은 고딕" w:eastAsia="맑은 고딕" w:hAnsi="맑은 고딕"/>
          <w:b/>
          <w:bCs/>
          <w:sz w:val="24"/>
          <w:szCs w:val="24"/>
        </w:rPr>
        <w:t>rogramming</w:t>
      </w:r>
      <w:r w:rsidR="00BD713E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and Math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50"/>
        <w:gridCol w:w="1797"/>
        <w:gridCol w:w="1797"/>
        <w:gridCol w:w="1797"/>
      </w:tblGrid>
      <w:tr w:rsidR="0045324B" w:rsidRPr="00F33EAB" w14:paraId="03667305" w14:textId="77777777" w:rsidTr="00731AA0">
        <w:trPr>
          <w:trHeight w:val="426"/>
        </w:trPr>
        <w:tc>
          <w:tcPr>
            <w:tcW w:w="2268" w:type="dxa"/>
          </w:tcPr>
          <w:p w14:paraId="003213A4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1650" w:type="dxa"/>
          </w:tcPr>
          <w:p w14:paraId="1C282C6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umpy</w:t>
            </w:r>
            <w:proofErr w:type="spellEnd"/>
          </w:p>
        </w:tc>
        <w:tc>
          <w:tcPr>
            <w:tcW w:w="1797" w:type="dxa"/>
          </w:tcPr>
          <w:p w14:paraId="4C3C639B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p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andas</w:t>
            </w:r>
          </w:p>
        </w:tc>
        <w:tc>
          <w:tcPr>
            <w:tcW w:w="1797" w:type="dxa"/>
          </w:tcPr>
          <w:p w14:paraId="43C600A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s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cikit-learn</w:t>
            </w:r>
          </w:p>
        </w:tc>
        <w:tc>
          <w:tcPr>
            <w:tcW w:w="1797" w:type="dxa"/>
          </w:tcPr>
          <w:p w14:paraId="1E141496" w14:textId="128FB89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F33EAB" w:rsidRPr="00F33EAB" w14:paraId="4E682BA0" w14:textId="77777777" w:rsidTr="00731AA0">
        <w:trPr>
          <w:trHeight w:val="426"/>
        </w:trPr>
        <w:tc>
          <w:tcPr>
            <w:tcW w:w="2268" w:type="dxa"/>
          </w:tcPr>
          <w:p w14:paraId="0C5746F5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1650" w:type="dxa"/>
          </w:tcPr>
          <w:p w14:paraId="0B49EB11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atplotlib</w:t>
            </w:r>
          </w:p>
        </w:tc>
        <w:tc>
          <w:tcPr>
            <w:tcW w:w="1797" w:type="dxa"/>
          </w:tcPr>
          <w:p w14:paraId="2DCB9849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seaborn</w:t>
            </w:r>
          </w:p>
        </w:tc>
        <w:tc>
          <w:tcPr>
            <w:tcW w:w="1797" w:type="dxa"/>
          </w:tcPr>
          <w:p w14:paraId="769DE954" w14:textId="15B10E6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230D404A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45324B" w:rsidRPr="00F33EAB" w14:paraId="06300FD0" w14:textId="77777777" w:rsidTr="00731AA0">
        <w:trPr>
          <w:trHeight w:val="426"/>
        </w:trPr>
        <w:tc>
          <w:tcPr>
            <w:tcW w:w="2268" w:type="dxa"/>
          </w:tcPr>
          <w:p w14:paraId="0D5E83AD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machine learning</w:t>
            </w:r>
          </w:p>
        </w:tc>
        <w:tc>
          <w:tcPr>
            <w:tcW w:w="1650" w:type="dxa"/>
          </w:tcPr>
          <w:p w14:paraId="7DEE428F" w14:textId="72DDBE49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="00BE1C32"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ensorflow</w:t>
            </w:r>
            <w:proofErr w:type="spellEnd"/>
          </w:p>
        </w:tc>
        <w:tc>
          <w:tcPr>
            <w:tcW w:w="1797" w:type="dxa"/>
          </w:tcPr>
          <w:p w14:paraId="387C696D" w14:textId="6A2403E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>
              <w:rPr>
                <w:rFonts w:ascii="맑은 고딕" w:eastAsia="맑은 고딕" w:hAnsi="맑은 고딕" w:hint="eastAsi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1797" w:type="dxa"/>
          </w:tcPr>
          <w:p w14:paraId="17E54FA5" w14:textId="6F01B373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1797" w:type="dxa"/>
          </w:tcPr>
          <w:p w14:paraId="532D26A3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0D3C35DE" w14:textId="77777777" w:rsidTr="00731AA0">
        <w:trPr>
          <w:trHeight w:val="426"/>
        </w:trPr>
        <w:tc>
          <w:tcPr>
            <w:tcW w:w="2268" w:type="dxa"/>
          </w:tcPr>
          <w:p w14:paraId="63009513" w14:textId="0E16FEA1" w:rsidR="005A1DA1" w:rsidRPr="001C1241" w:rsidRDefault="00984896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code</w:t>
            </w:r>
            <w:r w:rsidR="00731AA0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management</w:t>
            </w:r>
          </w:p>
        </w:tc>
        <w:tc>
          <w:tcPr>
            <w:tcW w:w="1650" w:type="dxa"/>
          </w:tcPr>
          <w:p w14:paraId="2863E128" w14:textId="43E5A12E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</w:t>
            </w:r>
          </w:p>
        </w:tc>
        <w:tc>
          <w:tcPr>
            <w:tcW w:w="1797" w:type="dxa"/>
          </w:tcPr>
          <w:p w14:paraId="1AC17A8C" w14:textId="6B5660F7" w:rsidR="005A1DA1" w:rsidRPr="001C1241" w:rsidRDefault="00731AA0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C3B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VS code</w:t>
            </w:r>
          </w:p>
        </w:tc>
        <w:tc>
          <w:tcPr>
            <w:tcW w:w="1797" w:type="dxa"/>
          </w:tcPr>
          <w:p w14:paraId="0B871D7C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982E29B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4B863C01" w14:textId="77777777" w:rsidTr="00731AA0">
        <w:trPr>
          <w:trHeight w:val="426"/>
        </w:trPr>
        <w:tc>
          <w:tcPr>
            <w:tcW w:w="2268" w:type="dxa"/>
          </w:tcPr>
          <w:p w14:paraId="7CDB54CF" w14:textId="76625C15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ath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 w:rsidR="00A4036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1650" w:type="dxa"/>
          </w:tcPr>
          <w:p w14:paraId="05517686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eX</w:t>
            </w:r>
            <w:proofErr w:type="spellEnd"/>
          </w:p>
        </w:tc>
        <w:tc>
          <w:tcPr>
            <w:tcW w:w="1797" w:type="dxa"/>
          </w:tcPr>
          <w:p w14:paraId="213CA6C2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aTeX</w:t>
            </w:r>
          </w:p>
        </w:tc>
        <w:tc>
          <w:tcPr>
            <w:tcW w:w="1797" w:type="dxa"/>
          </w:tcPr>
          <w:p w14:paraId="2ED61D2B" w14:textId="60A394A6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460C1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github</w:t>
            </w:r>
            <w:proofErr w:type="spellEnd"/>
            <w:r w:rsidR="00460C1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blog</w:t>
            </w:r>
          </w:p>
        </w:tc>
        <w:tc>
          <w:tcPr>
            <w:tcW w:w="1797" w:type="dxa"/>
          </w:tcPr>
          <w:p w14:paraId="6729D967" w14:textId="388437F3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35224C" w:rsidRPr="00F33EAB" w14:paraId="6FD1F592" w14:textId="77777777" w:rsidTr="00731AA0">
        <w:trPr>
          <w:trHeight w:val="426"/>
        </w:trPr>
        <w:tc>
          <w:tcPr>
            <w:tcW w:w="2268" w:type="dxa"/>
          </w:tcPr>
          <w:p w14:paraId="245714F5" w14:textId="7AA172C3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lastRenderedPageBreak/>
              <w:t>m</w:t>
            </w: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ath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tool</w:t>
            </w:r>
          </w:p>
        </w:tc>
        <w:tc>
          <w:tcPr>
            <w:tcW w:w="1650" w:type="dxa"/>
          </w:tcPr>
          <w:p w14:paraId="3BCBB9F2" w14:textId="017ECA38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2767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geogebra</w:t>
            </w:r>
            <w:proofErr w:type="spellEnd"/>
          </w:p>
        </w:tc>
        <w:tc>
          <w:tcPr>
            <w:tcW w:w="1797" w:type="dxa"/>
          </w:tcPr>
          <w:p w14:paraId="11A94292" w14:textId="414D0383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136991"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proofErr w:type="spellStart"/>
            <w:r w:rsidR="0013699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mathematica</w:t>
            </w:r>
            <w:proofErr w:type="spellEnd"/>
            <w:r w:rsidR="0013699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256BA3B9" w14:textId="3BBAD94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</w:t>
            </w:r>
            <w:proofErr w:type="spellStart"/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mathlab</w:t>
            </w:r>
            <w:proofErr w:type="spellEnd"/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2D74AB07" w14:textId="77777777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35224C" w:rsidRPr="00F33EAB" w14:paraId="61F08A71" w14:textId="77777777" w:rsidTr="00731AA0">
        <w:trPr>
          <w:trHeight w:val="426"/>
        </w:trPr>
        <w:tc>
          <w:tcPr>
            <w:tcW w:w="2268" w:type="dxa"/>
          </w:tcPr>
          <w:p w14:paraId="235C11A0" w14:textId="6430407E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mathematics</w:t>
            </w:r>
          </w:p>
        </w:tc>
        <w:tc>
          <w:tcPr>
            <w:tcW w:w="1650" w:type="dxa"/>
          </w:tcPr>
          <w:p w14:paraId="1E1CF355" w14:textId="27E0B94C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calculus</w:t>
            </w:r>
          </w:p>
        </w:tc>
        <w:tc>
          <w:tcPr>
            <w:tcW w:w="1797" w:type="dxa"/>
          </w:tcPr>
          <w:p w14:paraId="57AFC3F1" w14:textId="73F40875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analysis</w:t>
            </w:r>
          </w:p>
        </w:tc>
        <w:tc>
          <w:tcPr>
            <w:tcW w:w="1797" w:type="dxa"/>
          </w:tcPr>
          <w:p w14:paraId="0CFCDA02" w14:textId="26C4AB81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linear algebra</w:t>
            </w:r>
          </w:p>
        </w:tc>
        <w:tc>
          <w:tcPr>
            <w:tcW w:w="1797" w:type="dxa"/>
          </w:tcPr>
          <w:p w14:paraId="5B442FF4" w14:textId="4FBF3585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set theory</w:t>
            </w:r>
          </w:p>
        </w:tc>
      </w:tr>
      <w:tr w:rsidR="0035224C" w:rsidRPr="00F33EAB" w14:paraId="605562A0" w14:textId="77777777" w:rsidTr="00731AA0">
        <w:trPr>
          <w:trHeight w:val="426"/>
        </w:trPr>
        <w:tc>
          <w:tcPr>
            <w:tcW w:w="2268" w:type="dxa"/>
          </w:tcPr>
          <w:p w14:paraId="3397545B" w14:textId="77777777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</w:tcPr>
          <w:p w14:paraId="4F8BEC37" w14:textId="22D1E2A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probability</w:t>
            </w:r>
          </w:p>
        </w:tc>
        <w:tc>
          <w:tcPr>
            <w:tcW w:w="1797" w:type="dxa"/>
          </w:tcPr>
          <w:p w14:paraId="45F1ECEC" w14:textId="6C845C5C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abstract algebra</w:t>
            </w:r>
          </w:p>
        </w:tc>
        <w:tc>
          <w:tcPr>
            <w:tcW w:w="1797" w:type="dxa"/>
          </w:tcPr>
          <w:p w14:paraId="6D1AE5A2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3BE87821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793E755D" w14:textId="77777777" w:rsidR="001C1241" w:rsidRPr="00F33EAB" w:rsidRDefault="001C1241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717EFDFA" w14:textId="112239A2" w:rsidR="001C1241" w:rsidRPr="00F33EAB" w:rsidRDefault="0045324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/>
          <w:b/>
          <w:bCs/>
          <w:sz w:val="24"/>
          <w:szCs w:val="24"/>
        </w:rPr>
        <w:t>Others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45324B" w:rsidRPr="00F33EAB" w14:paraId="4813C41C" w14:textId="77777777" w:rsidTr="0045324B">
        <w:trPr>
          <w:trHeight w:val="203"/>
        </w:trPr>
        <w:tc>
          <w:tcPr>
            <w:tcW w:w="6763" w:type="dxa"/>
          </w:tcPr>
          <w:p w14:paraId="699CDC19" w14:textId="4BC49BF4" w:rsidR="0045324B" w:rsidRPr="0045324B" w:rsidRDefault="00677D4E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DELF A1</w:t>
            </w:r>
          </w:p>
        </w:tc>
        <w:tc>
          <w:tcPr>
            <w:tcW w:w="2313" w:type="dxa"/>
          </w:tcPr>
          <w:p w14:paraId="41B4970E" w14:textId="17DCE09E" w:rsidR="0036397D" w:rsidRPr="00F33EAB" w:rsidRDefault="00677D4E" w:rsidP="0036397D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</w:t>
            </w:r>
            <w:r w:rsidR="00F704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.06</w:t>
            </w:r>
          </w:p>
        </w:tc>
      </w:tr>
      <w:tr w:rsidR="006417F5" w:rsidRPr="00F33EAB" w14:paraId="48A3DA65" w14:textId="77777777" w:rsidTr="000D6BDB">
        <w:trPr>
          <w:trHeight w:val="194"/>
        </w:trPr>
        <w:tc>
          <w:tcPr>
            <w:tcW w:w="6763" w:type="dxa"/>
          </w:tcPr>
          <w:p w14:paraId="3D2C1336" w14:textId="05206BB8" w:rsidR="006417F5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ADsP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(Advanced Data Analytics Semi-Professional)</w:t>
            </w:r>
          </w:p>
        </w:tc>
        <w:tc>
          <w:tcPr>
            <w:tcW w:w="2313" w:type="dxa"/>
          </w:tcPr>
          <w:p w14:paraId="5EE9C127" w14:textId="37000C19" w:rsidR="006417F5" w:rsidRPr="00F33EAB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</w:t>
            </w:r>
            <w:r w:rsidR="00F704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6417F5" w:rsidRPr="00F33EAB" w14:paraId="5719FD6B" w14:textId="77777777" w:rsidTr="000D6BDB">
        <w:trPr>
          <w:trHeight w:val="194"/>
        </w:trPr>
        <w:tc>
          <w:tcPr>
            <w:tcW w:w="6763" w:type="dxa"/>
          </w:tcPr>
          <w:p w14:paraId="44936ED3" w14:textId="2F7F9003" w:rsidR="006417F5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TEPS (346)</w:t>
            </w:r>
          </w:p>
        </w:tc>
        <w:tc>
          <w:tcPr>
            <w:tcW w:w="2313" w:type="dxa"/>
          </w:tcPr>
          <w:p w14:paraId="670F7575" w14:textId="0A1D2B61" w:rsidR="006417F5" w:rsidRPr="00F33EAB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19</w:t>
            </w:r>
            <w:r w:rsidR="00F704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</w:tbl>
    <w:p w14:paraId="1B1BCBA3" w14:textId="77777777" w:rsidR="006417F5" w:rsidRPr="0045324B" w:rsidRDefault="006417F5" w:rsidP="006417F5">
      <w:pPr>
        <w:spacing w:after="240" w:line="216" w:lineRule="auto"/>
        <w:rPr>
          <w:rFonts w:eastAsia="맑은 고딕"/>
        </w:rPr>
      </w:pPr>
    </w:p>
    <w:p w14:paraId="7DDBD02E" w14:textId="353EFD31" w:rsidR="00DF1CA0" w:rsidRPr="0045324B" w:rsidRDefault="00DF1CA0" w:rsidP="0045324B">
      <w:pPr>
        <w:spacing w:after="240" w:line="216" w:lineRule="auto"/>
        <w:rPr>
          <w:rFonts w:eastAsia="맑은 고딕"/>
        </w:rPr>
      </w:pPr>
    </w:p>
    <w:sectPr w:rsidR="00DF1CA0" w:rsidRPr="0045324B" w:rsidSect="00F33EAB">
      <w:footerReference w:type="default" r:id="rId8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B1599" w14:textId="77777777" w:rsidR="002B31F4" w:rsidRDefault="002B31F4">
      <w:pPr>
        <w:spacing w:after="0"/>
      </w:pPr>
      <w:r>
        <w:separator/>
      </w:r>
    </w:p>
  </w:endnote>
  <w:endnote w:type="continuationSeparator" w:id="0">
    <w:p w14:paraId="0A2374D3" w14:textId="77777777" w:rsidR="002B31F4" w:rsidRDefault="002B31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59D" w14:textId="77777777" w:rsidR="006270A9" w:rsidRDefault="009D5933">
    <w:pPr>
      <w:pStyle w:val="a8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B0D0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  <w:r>
      <w:rPr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3D47" w14:textId="77777777" w:rsidR="002B31F4" w:rsidRDefault="002B31F4">
      <w:pPr>
        <w:spacing w:after="0"/>
      </w:pPr>
      <w:r>
        <w:separator/>
      </w:r>
    </w:p>
  </w:footnote>
  <w:footnote w:type="continuationSeparator" w:id="0">
    <w:p w14:paraId="057C73EC" w14:textId="77777777" w:rsidR="002B31F4" w:rsidRDefault="002B31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8FC5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3357149">
    <w:abstractNumId w:val="9"/>
  </w:num>
  <w:num w:numId="2" w16cid:durableId="431513563">
    <w:abstractNumId w:val="9"/>
    <w:lvlOverride w:ilvl="0">
      <w:startOverride w:val="1"/>
    </w:lvlOverride>
  </w:num>
  <w:num w:numId="3" w16cid:durableId="1124616091">
    <w:abstractNumId w:val="9"/>
    <w:lvlOverride w:ilvl="0">
      <w:startOverride w:val="1"/>
    </w:lvlOverride>
  </w:num>
  <w:num w:numId="4" w16cid:durableId="2050832852">
    <w:abstractNumId w:val="9"/>
    <w:lvlOverride w:ilvl="0">
      <w:startOverride w:val="1"/>
    </w:lvlOverride>
  </w:num>
  <w:num w:numId="5" w16cid:durableId="247466914">
    <w:abstractNumId w:val="8"/>
  </w:num>
  <w:num w:numId="6" w16cid:durableId="571505253">
    <w:abstractNumId w:val="7"/>
  </w:num>
  <w:num w:numId="7" w16cid:durableId="1180125479">
    <w:abstractNumId w:val="6"/>
  </w:num>
  <w:num w:numId="8" w16cid:durableId="515733789">
    <w:abstractNumId w:val="5"/>
  </w:num>
  <w:num w:numId="9" w16cid:durableId="700477781">
    <w:abstractNumId w:val="4"/>
  </w:num>
  <w:num w:numId="10" w16cid:durableId="446658141">
    <w:abstractNumId w:val="3"/>
  </w:num>
  <w:num w:numId="11" w16cid:durableId="34545656">
    <w:abstractNumId w:val="2"/>
  </w:num>
  <w:num w:numId="12" w16cid:durableId="157620326">
    <w:abstractNumId w:val="1"/>
  </w:num>
  <w:num w:numId="13" w16cid:durableId="392509434">
    <w:abstractNumId w:val="0"/>
  </w:num>
  <w:num w:numId="14" w16cid:durableId="565385194">
    <w:abstractNumId w:val="13"/>
  </w:num>
  <w:num w:numId="15" w16cid:durableId="203759658">
    <w:abstractNumId w:val="16"/>
  </w:num>
  <w:num w:numId="16" w16cid:durableId="1308052431">
    <w:abstractNumId w:val="12"/>
  </w:num>
  <w:num w:numId="17" w16cid:durableId="35085736">
    <w:abstractNumId w:val="15"/>
  </w:num>
  <w:num w:numId="18" w16cid:durableId="907040009">
    <w:abstractNumId w:val="10"/>
  </w:num>
  <w:num w:numId="19" w16cid:durableId="1782138878">
    <w:abstractNumId w:val="19"/>
  </w:num>
  <w:num w:numId="20" w16cid:durableId="500974939">
    <w:abstractNumId w:val="17"/>
  </w:num>
  <w:num w:numId="21" w16cid:durableId="1830633710">
    <w:abstractNumId w:val="11"/>
  </w:num>
  <w:num w:numId="22" w16cid:durableId="1867980531">
    <w:abstractNumId w:val="14"/>
  </w:num>
  <w:num w:numId="23" w16cid:durableId="1116172561">
    <w:abstractNumId w:val="18"/>
  </w:num>
  <w:num w:numId="24" w16cid:durableId="2005156658">
    <w:abstractNumId w:val="9"/>
  </w:num>
  <w:num w:numId="25" w16cid:durableId="1908955585">
    <w:abstractNumId w:val="9"/>
  </w:num>
  <w:num w:numId="26" w16cid:durableId="1150053987">
    <w:abstractNumId w:val="9"/>
  </w:num>
  <w:num w:numId="27" w16cid:durableId="1497067575">
    <w:abstractNumId w:val="9"/>
  </w:num>
  <w:num w:numId="28" w16cid:durableId="1290746404">
    <w:abstractNumId w:val="9"/>
  </w:num>
  <w:num w:numId="29" w16cid:durableId="660890715">
    <w:abstractNumId w:val="9"/>
  </w:num>
  <w:num w:numId="30" w16cid:durableId="629282518">
    <w:abstractNumId w:val="9"/>
  </w:num>
  <w:num w:numId="31" w16cid:durableId="1761289626">
    <w:abstractNumId w:val="9"/>
  </w:num>
  <w:num w:numId="32" w16cid:durableId="779419704">
    <w:abstractNumId w:val="9"/>
  </w:num>
  <w:num w:numId="33" w16cid:durableId="1480532523">
    <w:abstractNumId w:val="9"/>
  </w:num>
  <w:num w:numId="34" w16cid:durableId="1553299649">
    <w:abstractNumId w:val="9"/>
  </w:num>
  <w:num w:numId="35" w16cid:durableId="705176910">
    <w:abstractNumId w:val="9"/>
  </w:num>
  <w:num w:numId="36" w16cid:durableId="2140998869">
    <w:abstractNumId w:val="9"/>
  </w:num>
  <w:num w:numId="37" w16cid:durableId="2015838267">
    <w:abstractNumId w:val="9"/>
  </w:num>
  <w:num w:numId="38" w16cid:durableId="260334587">
    <w:abstractNumId w:val="9"/>
  </w:num>
  <w:num w:numId="39" w16cid:durableId="1278440520">
    <w:abstractNumId w:val="9"/>
  </w:num>
  <w:num w:numId="40" w16cid:durableId="435710654">
    <w:abstractNumId w:val="9"/>
  </w:num>
  <w:num w:numId="41" w16cid:durableId="1749568804">
    <w:abstractNumId w:val="9"/>
  </w:num>
  <w:num w:numId="42" w16cid:durableId="1928878435">
    <w:abstractNumId w:val="9"/>
  </w:num>
  <w:num w:numId="43" w16cid:durableId="473330763">
    <w:abstractNumId w:val="9"/>
  </w:num>
  <w:num w:numId="44" w16cid:durableId="1463881708">
    <w:abstractNumId w:val="9"/>
  </w:num>
  <w:num w:numId="45" w16cid:durableId="2045976814">
    <w:abstractNumId w:val="9"/>
  </w:num>
  <w:num w:numId="46" w16cid:durableId="1972588058">
    <w:abstractNumId w:val="9"/>
  </w:num>
  <w:num w:numId="47" w16cid:durableId="1789422420">
    <w:abstractNumId w:val="9"/>
  </w:num>
  <w:num w:numId="48" w16cid:durableId="1050113905">
    <w:abstractNumId w:val="9"/>
  </w:num>
  <w:num w:numId="49" w16cid:durableId="710420971">
    <w:abstractNumId w:val="9"/>
  </w:num>
  <w:num w:numId="50" w16cid:durableId="335117710">
    <w:abstractNumId w:val="9"/>
  </w:num>
  <w:num w:numId="51" w16cid:durableId="1223560866">
    <w:abstractNumId w:val="9"/>
  </w:num>
  <w:num w:numId="52" w16cid:durableId="203173805">
    <w:abstractNumId w:val="9"/>
  </w:num>
  <w:num w:numId="53" w16cid:durableId="1520970072">
    <w:abstractNumId w:val="9"/>
  </w:num>
  <w:num w:numId="54" w16cid:durableId="245765941">
    <w:abstractNumId w:val="9"/>
  </w:num>
  <w:num w:numId="55" w16cid:durableId="992682770">
    <w:abstractNumId w:val="9"/>
  </w:num>
  <w:num w:numId="56" w16cid:durableId="2143190352">
    <w:abstractNumId w:val="9"/>
  </w:num>
  <w:num w:numId="57" w16cid:durableId="158350599">
    <w:abstractNumId w:val="9"/>
  </w:num>
  <w:num w:numId="58" w16cid:durableId="335573176">
    <w:abstractNumId w:val="9"/>
  </w:num>
  <w:num w:numId="59" w16cid:durableId="1145242072">
    <w:abstractNumId w:val="9"/>
  </w:num>
  <w:num w:numId="60" w16cid:durableId="1724452125">
    <w:abstractNumId w:val="9"/>
  </w:num>
  <w:num w:numId="61" w16cid:durableId="1838114280">
    <w:abstractNumId w:val="9"/>
  </w:num>
  <w:num w:numId="62" w16cid:durableId="2144689118">
    <w:abstractNumId w:val="9"/>
  </w:num>
  <w:num w:numId="63" w16cid:durableId="434832547">
    <w:abstractNumId w:val="9"/>
  </w:num>
  <w:num w:numId="64" w16cid:durableId="1996183820">
    <w:abstractNumId w:val="9"/>
  </w:num>
  <w:num w:numId="65" w16cid:durableId="985474633">
    <w:abstractNumId w:val="9"/>
  </w:num>
  <w:num w:numId="66" w16cid:durableId="1861814668">
    <w:abstractNumId w:val="9"/>
  </w:num>
  <w:num w:numId="67" w16cid:durableId="2137948085">
    <w:abstractNumId w:val="9"/>
  </w:num>
  <w:num w:numId="68" w16cid:durableId="189540120">
    <w:abstractNumId w:val="9"/>
  </w:num>
  <w:num w:numId="69" w16cid:durableId="254025176">
    <w:abstractNumId w:val="9"/>
  </w:num>
  <w:num w:numId="70" w16cid:durableId="745567824">
    <w:abstractNumId w:val="9"/>
  </w:num>
  <w:num w:numId="71" w16cid:durableId="1650012456">
    <w:abstractNumId w:val="9"/>
  </w:num>
  <w:num w:numId="72" w16cid:durableId="1564217692">
    <w:abstractNumId w:val="9"/>
  </w:num>
  <w:num w:numId="73" w16cid:durableId="1877767957">
    <w:abstractNumId w:val="9"/>
  </w:num>
  <w:num w:numId="74" w16cid:durableId="1611693882">
    <w:abstractNumId w:val="9"/>
  </w:num>
  <w:num w:numId="75" w16cid:durableId="1828814101">
    <w:abstractNumId w:val="9"/>
  </w:num>
  <w:num w:numId="76" w16cid:durableId="341400089">
    <w:abstractNumId w:val="9"/>
  </w:num>
  <w:num w:numId="77" w16cid:durableId="671445295">
    <w:abstractNumId w:val="9"/>
  </w:num>
  <w:num w:numId="78" w16cid:durableId="1110121665">
    <w:abstractNumId w:val="9"/>
  </w:num>
  <w:num w:numId="79" w16cid:durableId="880019142">
    <w:abstractNumId w:val="9"/>
  </w:num>
  <w:num w:numId="80" w16cid:durableId="1126578801">
    <w:abstractNumId w:val="9"/>
  </w:num>
  <w:num w:numId="81" w16cid:durableId="1823232552">
    <w:abstractNumId w:val="9"/>
  </w:num>
  <w:num w:numId="82" w16cid:durableId="1318264">
    <w:abstractNumId w:val="9"/>
  </w:num>
  <w:num w:numId="83" w16cid:durableId="933825033">
    <w:abstractNumId w:val="9"/>
  </w:num>
  <w:num w:numId="84" w16cid:durableId="2031029747">
    <w:abstractNumId w:val="9"/>
  </w:num>
  <w:num w:numId="85" w16cid:durableId="311833958">
    <w:abstractNumId w:val="9"/>
  </w:num>
  <w:num w:numId="86" w16cid:durableId="516771792">
    <w:abstractNumId w:val="9"/>
  </w:num>
  <w:num w:numId="87" w16cid:durableId="606154921">
    <w:abstractNumId w:val="9"/>
  </w:num>
  <w:num w:numId="88" w16cid:durableId="1066299830">
    <w:abstractNumId w:val="9"/>
  </w:num>
  <w:num w:numId="89" w16cid:durableId="122358519">
    <w:abstractNumId w:val="9"/>
  </w:num>
  <w:num w:numId="90" w16cid:durableId="360715907">
    <w:abstractNumId w:val="9"/>
  </w:num>
  <w:num w:numId="91" w16cid:durableId="336006042">
    <w:abstractNumId w:val="9"/>
  </w:num>
  <w:num w:numId="92" w16cid:durableId="159345756">
    <w:abstractNumId w:val="9"/>
  </w:num>
  <w:num w:numId="93" w16cid:durableId="194849974">
    <w:abstractNumId w:val="9"/>
  </w:num>
  <w:num w:numId="94" w16cid:durableId="1658151410">
    <w:abstractNumId w:val="9"/>
  </w:num>
  <w:num w:numId="95" w16cid:durableId="1583223776">
    <w:abstractNumId w:val="9"/>
  </w:num>
  <w:num w:numId="96" w16cid:durableId="28778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7B"/>
    <w:rsid w:val="00001D77"/>
    <w:rsid w:val="0000694A"/>
    <w:rsid w:val="000257A7"/>
    <w:rsid w:val="00030373"/>
    <w:rsid w:val="00047626"/>
    <w:rsid w:val="0006144D"/>
    <w:rsid w:val="000665D1"/>
    <w:rsid w:val="00071C04"/>
    <w:rsid w:val="00077BA3"/>
    <w:rsid w:val="00091238"/>
    <w:rsid w:val="0009156D"/>
    <w:rsid w:val="000921C4"/>
    <w:rsid w:val="00096105"/>
    <w:rsid w:val="000964F7"/>
    <w:rsid w:val="000A4F08"/>
    <w:rsid w:val="000A4F59"/>
    <w:rsid w:val="000A5A7C"/>
    <w:rsid w:val="000B12E6"/>
    <w:rsid w:val="000C71B7"/>
    <w:rsid w:val="000C7F09"/>
    <w:rsid w:val="000D2F45"/>
    <w:rsid w:val="000E3D56"/>
    <w:rsid w:val="00102635"/>
    <w:rsid w:val="00107135"/>
    <w:rsid w:val="0011066C"/>
    <w:rsid w:val="00136991"/>
    <w:rsid w:val="00140F96"/>
    <w:rsid w:val="00141A4C"/>
    <w:rsid w:val="001566F4"/>
    <w:rsid w:val="00165870"/>
    <w:rsid w:val="0017011B"/>
    <w:rsid w:val="00173DFD"/>
    <w:rsid w:val="00175DFA"/>
    <w:rsid w:val="00176793"/>
    <w:rsid w:val="00193B43"/>
    <w:rsid w:val="001952D8"/>
    <w:rsid w:val="001A4E48"/>
    <w:rsid w:val="001B29CF"/>
    <w:rsid w:val="001C1241"/>
    <w:rsid w:val="001E5B4D"/>
    <w:rsid w:val="001F0434"/>
    <w:rsid w:val="001F46DE"/>
    <w:rsid w:val="001F4A42"/>
    <w:rsid w:val="00212A04"/>
    <w:rsid w:val="00220A15"/>
    <w:rsid w:val="00230F0D"/>
    <w:rsid w:val="0024300C"/>
    <w:rsid w:val="00260429"/>
    <w:rsid w:val="00267405"/>
    <w:rsid w:val="00267D47"/>
    <w:rsid w:val="00267FCF"/>
    <w:rsid w:val="002767B3"/>
    <w:rsid w:val="0028220F"/>
    <w:rsid w:val="002914B8"/>
    <w:rsid w:val="002A12F4"/>
    <w:rsid w:val="002B145E"/>
    <w:rsid w:val="002B31F4"/>
    <w:rsid w:val="002B79CF"/>
    <w:rsid w:val="002C6028"/>
    <w:rsid w:val="002E0087"/>
    <w:rsid w:val="002E5C7B"/>
    <w:rsid w:val="00303993"/>
    <w:rsid w:val="00304136"/>
    <w:rsid w:val="003109F2"/>
    <w:rsid w:val="003224FA"/>
    <w:rsid w:val="0032629A"/>
    <w:rsid w:val="00326F88"/>
    <w:rsid w:val="00330CB3"/>
    <w:rsid w:val="0034177C"/>
    <w:rsid w:val="0035224C"/>
    <w:rsid w:val="00356C14"/>
    <w:rsid w:val="0036397D"/>
    <w:rsid w:val="00366ABB"/>
    <w:rsid w:val="00393919"/>
    <w:rsid w:val="003A2232"/>
    <w:rsid w:val="003A2264"/>
    <w:rsid w:val="003B751B"/>
    <w:rsid w:val="003D1631"/>
    <w:rsid w:val="003D1B9C"/>
    <w:rsid w:val="003E5E17"/>
    <w:rsid w:val="003E6082"/>
    <w:rsid w:val="00422183"/>
    <w:rsid w:val="00432F38"/>
    <w:rsid w:val="00443ACF"/>
    <w:rsid w:val="0045324B"/>
    <w:rsid w:val="00460C1B"/>
    <w:rsid w:val="00464A06"/>
    <w:rsid w:val="00465D99"/>
    <w:rsid w:val="00466140"/>
    <w:rsid w:val="00472085"/>
    <w:rsid w:val="00475131"/>
    <w:rsid w:val="0048232C"/>
    <w:rsid w:val="004A04F1"/>
    <w:rsid w:val="004A5511"/>
    <w:rsid w:val="004A5BA8"/>
    <w:rsid w:val="004A6955"/>
    <w:rsid w:val="004B57D5"/>
    <w:rsid w:val="004B6C4D"/>
    <w:rsid w:val="004C7BF2"/>
    <w:rsid w:val="004D3322"/>
    <w:rsid w:val="004E0DD9"/>
    <w:rsid w:val="004F2368"/>
    <w:rsid w:val="004F612C"/>
    <w:rsid w:val="0051191B"/>
    <w:rsid w:val="00522454"/>
    <w:rsid w:val="005253FD"/>
    <w:rsid w:val="005350E6"/>
    <w:rsid w:val="0053708C"/>
    <w:rsid w:val="005402DB"/>
    <w:rsid w:val="005413B5"/>
    <w:rsid w:val="005416BC"/>
    <w:rsid w:val="00564569"/>
    <w:rsid w:val="00566338"/>
    <w:rsid w:val="00566363"/>
    <w:rsid w:val="00567493"/>
    <w:rsid w:val="00592A10"/>
    <w:rsid w:val="0059734E"/>
    <w:rsid w:val="005A1DA1"/>
    <w:rsid w:val="005A481D"/>
    <w:rsid w:val="005A50ED"/>
    <w:rsid w:val="005B1D5C"/>
    <w:rsid w:val="005B1F78"/>
    <w:rsid w:val="005B7C5E"/>
    <w:rsid w:val="005F3A20"/>
    <w:rsid w:val="0061573C"/>
    <w:rsid w:val="006162D0"/>
    <w:rsid w:val="00616C5A"/>
    <w:rsid w:val="00617B26"/>
    <w:rsid w:val="006225E0"/>
    <w:rsid w:val="00624372"/>
    <w:rsid w:val="00624B4A"/>
    <w:rsid w:val="006270A9"/>
    <w:rsid w:val="006376CA"/>
    <w:rsid w:val="006417F5"/>
    <w:rsid w:val="00647D62"/>
    <w:rsid w:val="0065628D"/>
    <w:rsid w:val="00666EB6"/>
    <w:rsid w:val="00667C81"/>
    <w:rsid w:val="00675956"/>
    <w:rsid w:val="00677D4E"/>
    <w:rsid w:val="00681034"/>
    <w:rsid w:val="00681EE7"/>
    <w:rsid w:val="006860C8"/>
    <w:rsid w:val="0069007D"/>
    <w:rsid w:val="006A2A29"/>
    <w:rsid w:val="006A581D"/>
    <w:rsid w:val="006B288D"/>
    <w:rsid w:val="006C226E"/>
    <w:rsid w:val="006E0197"/>
    <w:rsid w:val="006E7097"/>
    <w:rsid w:val="006F0514"/>
    <w:rsid w:val="006F26CA"/>
    <w:rsid w:val="00707550"/>
    <w:rsid w:val="00710790"/>
    <w:rsid w:val="00721422"/>
    <w:rsid w:val="00724431"/>
    <w:rsid w:val="00731AA0"/>
    <w:rsid w:val="00732081"/>
    <w:rsid w:val="00755513"/>
    <w:rsid w:val="0075635C"/>
    <w:rsid w:val="007733E0"/>
    <w:rsid w:val="007838FA"/>
    <w:rsid w:val="0078580A"/>
    <w:rsid w:val="007B1D3A"/>
    <w:rsid w:val="007C096D"/>
    <w:rsid w:val="007C42B4"/>
    <w:rsid w:val="007E0667"/>
    <w:rsid w:val="007E73C7"/>
    <w:rsid w:val="007F4A2A"/>
    <w:rsid w:val="007F799E"/>
    <w:rsid w:val="008049A2"/>
    <w:rsid w:val="0080716F"/>
    <w:rsid w:val="00807A13"/>
    <w:rsid w:val="0081298C"/>
    <w:rsid w:val="0081609B"/>
    <w:rsid w:val="00816216"/>
    <w:rsid w:val="00821846"/>
    <w:rsid w:val="0082335F"/>
    <w:rsid w:val="0083185E"/>
    <w:rsid w:val="008352AF"/>
    <w:rsid w:val="008375F0"/>
    <w:rsid w:val="00840F72"/>
    <w:rsid w:val="008462E7"/>
    <w:rsid w:val="0085296F"/>
    <w:rsid w:val="00856BF6"/>
    <w:rsid w:val="00864CB3"/>
    <w:rsid w:val="008749AA"/>
    <w:rsid w:val="0087734B"/>
    <w:rsid w:val="00881678"/>
    <w:rsid w:val="00886957"/>
    <w:rsid w:val="008A03DC"/>
    <w:rsid w:val="008A305A"/>
    <w:rsid w:val="008A3D1C"/>
    <w:rsid w:val="008A6D03"/>
    <w:rsid w:val="008A6F66"/>
    <w:rsid w:val="008C3331"/>
    <w:rsid w:val="008D022B"/>
    <w:rsid w:val="008D2744"/>
    <w:rsid w:val="008D7433"/>
    <w:rsid w:val="008D7649"/>
    <w:rsid w:val="008E00B6"/>
    <w:rsid w:val="008E5060"/>
    <w:rsid w:val="008E5B7B"/>
    <w:rsid w:val="008F077F"/>
    <w:rsid w:val="008F65E7"/>
    <w:rsid w:val="008F6806"/>
    <w:rsid w:val="00901827"/>
    <w:rsid w:val="00901AC2"/>
    <w:rsid w:val="00915123"/>
    <w:rsid w:val="00915A06"/>
    <w:rsid w:val="00935E1E"/>
    <w:rsid w:val="00944CB6"/>
    <w:rsid w:val="0095528A"/>
    <w:rsid w:val="009636EB"/>
    <w:rsid w:val="00972791"/>
    <w:rsid w:val="009761E3"/>
    <w:rsid w:val="0098118F"/>
    <w:rsid w:val="00984896"/>
    <w:rsid w:val="009A55DF"/>
    <w:rsid w:val="009B5A5F"/>
    <w:rsid w:val="009C34C2"/>
    <w:rsid w:val="009D024C"/>
    <w:rsid w:val="009D358E"/>
    <w:rsid w:val="009D5933"/>
    <w:rsid w:val="009E2503"/>
    <w:rsid w:val="009E2F34"/>
    <w:rsid w:val="009F4549"/>
    <w:rsid w:val="00A1015C"/>
    <w:rsid w:val="00A10341"/>
    <w:rsid w:val="00A1396E"/>
    <w:rsid w:val="00A1532F"/>
    <w:rsid w:val="00A17B15"/>
    <w:rsid w:val="00A4036E"/>
    <w:rsid w:val="00A44E64"/>
    <w:rsid w:val="00A644AC"/>
    <w:rsid w:val="00A9440F"/>
    <w:rsid w:val="00A97157"/>
    <w:rsid w:val="00AA4244"/>
    <w:rsid w:val="00AA6811"/>
    <w:rsid w:val="00AA698E"/>
    <w:rsid w:val="00AC68D0"/>
    <w:rsid w:val="00AE635E"/>
    <w:rsid w:val="00B02384"/>
    <w:rsid w:val="00B0289D"/>
    <w:rsid w:val="00B32694"/>
    <w:rsid w:val="00B368F5"/>
    <w:rsid w:val="00B5320A"/>
    <w:rsid w:val="00B65990"/>
    <w:rsid w:val="00B75FA4"/>
    <w:rsid w:val="00B93838"/>
    <w:rsid w:val="00B97A89"/>
    <w:rsid w:val="00BA46B5"/>
    <w:rsid w:val="00BA5F85"/>
    <w:rsid w:val="00BB2F46"/>
    <w:rsid w:val="00BB7099"/>
    <w:rsid w:val="00BB7676"/>
    <w:rsid w:val="00BB77D6"/>
    <w:rsid w:val="00BC448D"/>
    <w:rsid w:val="00BC5421"/>
    <w:rsid w:val="00BC6D93"/>
    <w:rsid w:val="00BD0F1D"/>
    <w:rsid w:val="00BD0FAF"/>
    <w:rsid w:val="00BD39E7"/>
    <w:rsid w:val="00BD713E"/>
    <w:rsid w:val="00BD768D"/>
    <w:rsid w:val="00BE028E"/>
    <w:rsid w:val="00BE1BDA"/>
    <w:rsid w:val="00BE1C32"/>
    <w:rsid w:val="00BF1BF0"/>
    <w:rsid w:val="00BF6BF4"/>
    <w:rsid w:val="00C1043C"/>
    <w:rsid w:val="00C209AC"/>
    <w:rsid w:val="00C24CC9"/>
    <w:rsid w:val="00C30B21"/>
    <w:rsid w:val="00C4511B"/>
    <w:rsid w:val="00C51E00"/>
    <w:rsid w:val="00C54E83"/>
    <w:rsid w:val="00C57E85"/>
    <w:rsid w:val="00C61F8E"/>
    <w:rsid w:val="00C73B8D"/>
    <w:rsid w:val="00C7517F"/>
    <w:rsid w:val="00C82538"/>
    <w:rsid w:val="00C85E5F"/>
    <w:rsid w:val="00C946A0"/>
    <w:rsid w:val="00C9702E"/>
    <w:rsid w:val="00CA27AA"/>
    <w:rsid w:val="00CA2B26"/>
    <w:rsid w:val="00CB0E90"/>
    <w:rsid w:val="00CB496F"/>
    <w:rsid w:val="00CB4B4C"/>
    <w:rsid w:val="00CC3B2E"/>
    <w:rsid w:val="00CD04EB"/>
    <w:rsid w:val="00CD6FA3"/>
    <w:rsid w:val="00CF26CC"/>
    <w:rsid w:val="00CF7E7D"/>
    <w:rsid w:val="00D05A06"/>
    <w:rsid w:val="00D11B55"/>
    <w:rsid w:val="00D14D10"/>
    <w:rsid w:val="00D2769C"/>
    <w:rsid w:val="00D31F7B"/>
    <w:rsid w:val="00D63C00"/>
    <w:rsid w:val="00D672A0"/>
    <w:rsid w:val="00D720D1"/>
    <w:rsid w:val="00D827F6"/>
    <w:rsid w:val="00D83DBA"/>
    <w:rsid w:val="00D85987"/>
    <w:rsid w:val="00D87AD5"/>
    <w:rsid w:val="00DA6779"/>
    <w:rsid w:val="00DB0545"/>
    <w:rsid w:val="00DB3DB7"/>
    <w:rsid w:val="00DC1921"/>
    <w:rsid w:val="00DE01E4"/>
    <w:rsid w:val="00DE50E5"/>
    <w:rsid w:val="00DF1CA0"/>
    <w:rsid w:val="00E35D3A"/>
    <w:rsid w:val="00E51DE6"/>
    <w:rsid w:val="00E67846"/>
    <w:rsid w:val="00E72B32"/>
    <w:rsid w:val="00E7422E"/>
    <w:rsid w:val="00E83E4B"/>
    <w:rsid w:val="00EA3808"/>
    <w:rsid w:val="00EA3D8E"/>
    <w:rsid w:val="00EB0D0C"/>
    <w:rsid w:val="00EB42C3"/>
    <w:rsid w:val="00EB4F12"/>
    <w:rsid w:val="00EB517A"/>
    <w:rsid w:val="00EF6F45"/>
    <w:rsid w:val="00F03139"/>
    <w:rsid w:val="00F07126"/>
    <w:rsid w:val="00F105C0"/>
    <w:rsid w:val="00F3115E"/>
    <w:rsid w:val="00F33EAB"/>
    <w:rsid w:val="00F704ED"/>
    <w:rsid w:val="00F848CE"/>
    <w:rsid w:val="00F8513F"/>
    <w:rsid w:val="00F86587"/>
    <w:rsid w:val="00F953C3"/>
    <w:rsid w:val="00F95CE5"/>
    <w:rsid w:val="00FC386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FF6E"/>
  <w15:chartTrackingRefBased/>
  <w15:docId w15:val="{6CD28C52-7736-49F8-864C-6115A5F8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1241"/>
    <w:pPr>
      <w:spacing w:after="80"/>
    </w:pPr>
  </w:style>
  <w:style w:type="paragraph" w:styleId="1">
    <w:name w:val="heading 1"/>
    <w:basedOn w:val="a1"/>
    <w:link w:val="1Char"/>
    <w:uiPriority w:val="9"/>
    <w:qFormat/>
    <w:rsid w:val="00EB0D0C"/>
    <w:pPr>
      <w:keepNext/>
      <w:keepLines/>
      <w:spacing w:before="80" w:afterLines="40" w:after="4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EB0D0C"/>
    <w:pPr>
      <w:keepNext/>
      <w:keepLines/>
      <w:spacing w:before="2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EB0D0C"/>
    <w:pPr>
      <w:pBdr>
        <w:bottom w:val="single" w:sz="12" w:space="4" w:color="39A5B7" w:themeColor="accent1"/>
      </w:pBdr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EB0D0C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EB0D0C"/>
    <w:pPr>
      <w:numPr>
        <w:numId w:val="21"/>
      </w:numPr>
      <w:ind w:left="215" w:hanging="215"/>
      <w:contextualSpacing/>
    </w:pPr>
  </w:style>
  <w:style w:type="paragraph" w:styleId="a7">
    <w:name w:val="header"/>
    <w:basedOn w:val="a1"/>
    <w:link w:val="Char0"/>
    <w:uiPriority w:val="99"/>
    <w:unhideWhenUsed/>
    <w:pPr>
      <w:spacing w:after="0"/>
    </w:pPr>
  </w:style>
  <w:style w:type="character" w:customStyle="1" w:styleId="Char0">
    <w:name w:val="머리글 Char"/>
    <w:basedOn w:val="a2"/>
    <w:link w:val="a7"/>
    <w:uiPriority w:val="99"/>
  </w:style>
  <w:style w:type="paragraph" w:styleId="a8">
    <w:name w:val="footer"/>
    <w:basedOn w:val="a1"/>
    <w:link w:val="Char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rsid w:val="00681034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EB0D0C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EB0D0C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BB2F46"/>
    <w:rPr>
      <w:color w:val="605E5C"/>
      <w:shd w:val="clear" w:color="auto" w:fill="E1DFDD"/>
    </w:rPr>
  </w:style>
  <w:style w:type="table" w:styleId="afb">
    <w:name w:val="Table Grid"/>
    <w:basedOn w:val="a3"/>
    <w:uiPriority w:val="39"/>
    <w:rsid w:val="00464A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vin\AppData\Roaming\Microsoft\Templates\&#51060;&#47141;&#49436;(&#52972;&#47084;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E3506-D82C-4CED-BBFB-4996233E1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이력서(컬러).dotx</Template>
  <TotalTime>252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govin</dc:creator>
  <cp:keywords/>
  <cp:lastModifiedBy>ECM</cp:lastModifiedBy>
  <cp:revision>278</cp:revision>
  <cp:lastPrinted>2024-09-15T07:43:00Z</cp:lastPrinted>
  <dcterms:created xsi:type="dcterms:W3CDTF">2023-08-15T01:05:00Z</dcterms:created>
  <dcterms:modified xsi:type="dcterms:W3CDTF">2026-02-25T08:40:00Z</dcterms:modified>
  <cp:version/>
</cp:coreProperties>
</file>