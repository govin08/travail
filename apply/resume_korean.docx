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58DF" w14:textId="0B9626CC" w:rsidR="00F33EAB" w:rsidRPr="00F33EAB" w:rsidRDefault="00840F72" w:rsidP="0045324B">
      <w:pPr>
        <w:pStyle w:val="a5"/>
        <w:spacing w:line="216" w:lineRule="auto"/>
        <w:jc w:val="center"/>
        <w:rPr>
          <w:rFonts w:ascii="맑은 고딕" w:eastAsia="맑은 고딕" w:hAnsi="맑은 고딕" w:cs="맑은 고딕"/>
          <w:color w:val="auto"/>
          <w:sz w:val="36"/>
          <w:szCs w:val="36"/>
        </w:rPr>
      </w:pPr>
      <w:r>
        <w:rPr>
          <w:rFonts w:ascii="맑은 고딕" w:eastAsia="맑은 고딕" w:hAnsi="맑은 고딕" w:cs="맑은 고딕" w:hint="eastAsia"/>
          <w:color w:val="auto"/>
          <w:sz w:val="36"/>
          <w:szCs w:val="36"/>
        </w:rPr>
        <w:t>김선중</w:t>
      </w:r>
      <w:r w:rsidR="004B7417">
        <w:rPr>
          <w:rFonts w:ascii="맑은 고딕" w:eastAsia="맑은 고딕" w:hAnsi="맑은 고딕" w:cs="맑은 고딕" w:hint="eastAsia"/>
          <w:color w:val="auto"/>
          <w:sz w:val="36"/>
          <w:szCs w:val="36"/>
        </w:rPr>
        <w:t xml:space="preserve"> (이력서)</w:t>
      </w:r>
    </w:p>
    <w:p w14:paraId="39354073" w14:textId="59BEC61B" w:rsidR="00F33EAB" w:rsidRPr="00CB157D" w:rsidRDefault="00CB157D" w:rsidP="0045324B">
      <w:pPr>
        <w:pStyle w:val="a5"/>
        <w:spacing w:line="216" w:lineRule="auto"/>
        <w:jc w:val="center"/>
        <w:rPr>
          <w:rFonts w:ascii="맑은 고딕" w:eastAsia="맑은 고딕" w:hAnsi="맑은 고딕"/>
          <w:color w:val="auto"/>
          <w:sz w:val="20"/>
          <w:szCs w:val="20"/>
        </w:rPr>
      </w:pPr>
      <w:hyperlink r:id="rId8" w:history="1">
        <w:r w:rsidRPr="00D45ABA">
          <w:rPr>
            <w:rStyle w:val="ad"/>
            <w:rFonts w:ascii="맑은 고딕" w:eastAsia="맑은 고딕" w:hAnsi="맑은 고딕"/>
            <w:sz w:val="20"/>
            <w:szCs w:val="20"/>
          </w:rPr>
          <w:t>govindah08@gmail.com</w:t>
        </w:r>
      </w:hyperlink>
      <w:r>
        <w:rPr>
          <w:rFonts w:ascii="맑은 고딕" w:eastAsia="맑은 고딕" w:hAnsi="맑은 고딕" w:hint="eastAsia"/>
          <w:color w:val="auto"/>
          <w:sz w:val="20"/>
          <w:szCs w:val="20"/>
        </w:rPr>
        <w:t xml:space="preserve"> | </w:t>
      </w:r>
      <w:r w:rsidRPr="00F33EAB">
        <w:rPr>
          <w:rFonts w:ascii="맑은 고딕" w:eastAsia="맑은 고딕" w:hAnsi="맑은 고딕"/>
          <w:color w:val="auto"/>
          <w:sz w:val="20"/>
          <w:szCs w:val="20"/>
        </w:rPr>
        <w:t>010-2405-7290</w:t>
      </w:r>
      <w:r w:rsidR="00F33EAB" w:rsidRPr="00F33EAB">
        <w:rPr>
          <w:rFonts w:ascii="맑은 고딕" w:eastAsia="맑은 고딕" w:hAnsi="맑은 고딕"/>
          <w:color w:val="auto"/>
          <w:sz w:val="20"/>
          <w:szCs w:val="20"/>
        </w:rPr>
        <w:t xml:space="preserve"> | https://govin08.github.io</w:t>
      </w:r>
      <w:r>
        <w:rPr>
          <w:rFonts w:ascii="맑은 고딕" w:eastAsia="맑은 고딕" w:hAnsi="맑은 고딕" w:hint="eastAsia"/>
          <w:color w:val="auto"/>
          <w:sz w:val="20"/>
          <w:szCs w:val="20"/>
        </w:rPr>
        <w:t xml:space="preserve"> | 서울시 도봉구</w:t>
      </w:r>
    </w:p>
    <w:p w14:paraId="7EBAA4A4" w14:textId="77777777" w:rsidR="00B74C3C" w:rsidRPr="00F33EAB" w:rsidRDefault="00C21C94" w:rsidP="00B74C3C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t>교육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  <w:gridCol w:w="2657"/>
      </w:tblGrid>
      <w:tr w:rsidR="00B74C3C" w:rsidRPr="00F33EAB" w14:paraId="6CFF2E9A" w14:textId="77777777" w:rsidTr="00E53029">
        <w:trPr>
          <w:trHeight w:val="68"/>
        </w:trPr>
        <w:tc>
          <w:tcPr>
            <w:tcW w:w="6662" w:type="dxa"/>
          </w:tcPr>
          <w:p w14:paraId="594B1FC3" w14:textId="687E59D0" w:rsidR="00B74C3C" w:rsidRPr="00F03139" w:rsidRDefault="00D87A21" w:rsidP="00E53029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춘천고등학교</w:t>
            </w:r>
          </w:p>
        </w:tc>
        <w:tc>
          <w:tcPr>
            <w:tcW w:w="2657" w:type="dxa"/>
          </w:tcPr>
          <w:p w14:paraId="320E632B" w14:textId="54C5E7BD" w:rsidR="00B74C3C" w:rsidRPr="00F33EAB" w:rsidRDefault="002C0E29" w:rsidP="00E53029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2004.</w:t>
            </w:r>
            <w:r w:rsidR="002C3DF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3 </w:t>
            </w:r>
            <w:r w:rsidR="002C3DF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2007.</w:t>
            </w:r>
            <w:r w:rsidR="002C3DF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</w:p>
        </w:tc>
      </w:tr>
      <w:tr w:rsidR="00C10A24" w:rsidRPr="00F33EAB" w14:paraId="76AF1462" w14:textId="77777777" w:rsidTr="00F953C3">
        <w:trPr>
          <w:trHeight w:val="68"/>
        </w:trPr>
        <w:tc>
          <w:tcPr>
            <w:tcW w:w="6662" w:type="dxa"/>
          </w:tcPr>
          <w:p w14:paraId="646820CA" w14:textId="6A303B9B" w:rsidR="00C10A24" w:rsidRPr="00F03139" w:rsidRDefault="00C10A24" w:rsidP="00C10A24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고려대학교 수학과 학사 (3.77 / 4.5)</w:t>
            </w:r>
          </w:p>
        </w:tc>
        <w:tc>
          <w:tcPr>
            <w:tcW w:w="2657" w:type="dxa"/>
          </w:tcPr>
          <w:p w14:paraId="09BEC598" w14:textId="0E019656" w:rsidR="00C10A24" w:rsidRPr="00F33EAB" w:rsidRDefault="002F1F9E" w:rsidP="00C10A24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2008.</w:t>
            </w:r>
            <w:r w:rsidR="002C3DF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3 </w:t>
            </w:r>
            <w:r w:rsidR="002C3DF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2015.</w:t>
            </w:r>
            <w:r w:rsidR="002C3DF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 w:rsidR="00615AD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</w:p>
        </w:tc>
      </w:tr>
      <w:tr w:rsidR="00C10A24" w:rsidRPr="00F33EAB" w14:paraId="630B9D56" w14:textId="77777777" w:rsidTr="00F33EAB">
        <w:trPr>
          <w:trHeight w:val="68"/>
        </w:trPr>
        <w:tc>
          <w:tcPr>
            <w:tcW w:w="6662" w:type="dxa"/>
          </w:tcPr>
          <w:p w14:paraId="35ADEE56" w14:textId="650C5A4A" w:rsidR="00C10A24" w:rsidRPr="00F33EAB" w:rsidRDefault="00C10A24" w:rsidP="00C10A24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iCs/>
                <w:sz w:val="20"/>
                <w:szCs w:val="20"/>
              </w:rPr>
              <w:t>고려대학교 수학과 석사 (3.92</w:t>
            </w:r>
            <w:r w:rsidR="00B662C6">
              <w:rPr>
                <w:rFonts w:ascii="맑은 고딕" w:eastAsia="맑은 고딕" w:hAnsi="맑은 고딕" w:cs="맑은 고딕" w:hint="eastAsia"/>
                <w:i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Cs/>
                <w:sz w:val="20"/>
                <w:szCs w:val="20"/>
              </w:rPr>
              <w:t>/</w:t>
            </w:r>
            <w:r w:rsidR="00B662C6">
              <w:rPr>
                <w:rFonts w:ascii="맑은 고딕" w:eastAsia="맑은 고딕" w:hAnsi="맑은 고딕" w:cs="맑은 고딕" w:hint="eastAsia"/>
                <w:i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Cs/>
                <w:sz w:val="20"/>
                <w:szCs w:val="20"/>
              </w:rPr>
              <w:t>4.5)</w:t>
            </w:r>
          </w:p>
        </w:tc>
        <w:tc>
          <w:tcPr>
            <w:tcW w:w="2657" w:type="dxa"/>
          </w:tcPr>
          <w:p w14:paraId="6C9D2119" w14:textId="517F4BA9" w:rsidR="00C10A24" w:rsidRPr="00F33EAB" w:rsidRDefault="00954E29" w:rsidP="00C10A24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2019.</w:t>
            </w:r>
            <w:r w:rsidR="002C3DF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9 </w:t>
            </w:r>
            <w:r w:rsidR="002C3DF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2024.</w:t>
            </w:r>
            <w:r w:rsidR="002C3DF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</w:p>
        </w:tc>
      </w:tr>
    </w:tbl>
    <w:p w14:paraId="0E2E6F3D" w14:textId="77777777" w:rsidR="00F33EAB" w:rsidRPr="00F33EAB" w:rsidRDefault="00F33EAB" w:rsidP="0045324B">
      <w:pPr>
        <w:spacing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4F9FE3C1" w14:textId="2A620712" w:rsidR="00F33EAB" w:rsidRPr="00F33EAB" w:rsidRDefault="00D24A1B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t>대학원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2368"/>
      </w:tblGrid>
      <w:tr w:rsidR="002A4566" w:rsidRPr="00F33EAB" w14:paraId="2A4DE4AD" w14:textId="77777777" w:rsidTr="00E53029">
        <w:trPr>
          <w:trHeight w:val="489"/>
        </w:trPr>
        <w:tc>
          <w:tcPr>
            <w:tcW w:w="6941" w:type="dxa"/>
          </w:tcPr>
          <w:p w14:paraId="39EF5C6F" w14:textId="0DD4E891" w:rsidR="002A4566" w:rsidRPr="00935E1E" w:rsidRDefault="001A6EA2" w:rsidP="00E53029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인공지능 </w:t>
            </w:r>
            <w:r w:rsidR="0070768D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세미나 (</w:t>
            </w:r>
            <w:r w:rsidR="000A1D1F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월</w:t>
            </w:r>
            <w:r w:rsidR="0070768D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</w:t>
            </w:r>
            <w:r w:rsidR="000A1D1F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2</w:t>
            </w:r>
            <w:r w:rsidR="0070768D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회 이상)</w:t>
            </w:r>
            <w:r w:rsidR="00466946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참여</w:t>
            </w:r>
          </w:p>
          <w:p w14:paraId="2EB9E0BF" w14:textId="2BCBA19F" w:rsidR="002A4566" w:rsidRPr="0061573C" w:rsidRDefault="002A4566" w:rsidP="00D97271">
            <w:pPr>
              <w:pStyle w:val="a"/>
              <w:numPr>
                <w:ilvl w:val="0"/>
                <w:numId w:val="0"/>
              </w:numPr>
              <w:spacing w:line="216" w:lineRule="auto"/>
              <w:ind w:left="170" w:hanging="17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4671D5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인공지능에 대한 </w:t>
            </w:r>
            <w:r w:rsidR="00F62EF8">
              <w:rPr>
                <w:rFonts w:ascii="맑은 고딕" w:eastAsia="맑은 고딕" w:hAnsi="맑은 고딕" w:hint="eastAsia"/>
                <w:sz w:val="20"/>
                <w:szCs w:val="20"/>
              </w:rPr>
              <w:t>다양한 주제</w:t>
            </w:r>
            <w:r w:rsidR="0095159C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:</w:t>
            </w:r>
            <w:r w:rsidR="007E6B56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머신러닝, 신경망</w:t>
            </w:r>
            <w:r w:rsidR="00BE69C7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CNN, RNN, </w:t>
            </w:r>
            <w:r w:rsidR="00735985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LSTM, </w:t>
            </w:r>
            <w:r w:rsidR="00667292">
              <w:rPr>
                <w:rFonts w:ascii="맑은 고딕" w:eastAsia="맑은 고딕" w:hAnsi="맑은 고딕" w:hint="eastAsia"/>
                <w:sz w:val="20"/>
                <w:szCs w:val="20"/>
              </w:rPr>
              <w:t>attention,</w:t>
            </w:r>
            <w:r w:rsidR="00D97271">
              <w:rPr>
                <w:rFonts w:ascii="맑은 고딕" w:eastAsia="맑은 고딕" w:hAnsi="맑은 고딕"/>
                <w:sz w:val="20"/>
                <w:szCs w:val="20"/>
              </w:rPr>
              <w:t xml:space="preserve"> transformer,</w:t>
            </w:r>
            <w:r w:rsidR="00667292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Auto-Encoder/VAE, GAN, 강화학습, DRL, NLP, </w:t>
            </w:r>
            <w:r w:rsidR="00D97271">
              <w:rPr>
                <w:rFonts w:ascii="맑은 고딕" w:eastAsia="맑은 고딕" w:hAnsi="맑은 고딕"/>
                <w:sz w:val="20"/>
                <w:szCs w:val="20"/>
              </w:rPr>
              <w:t>Bayesian NN, Graph NN</w:t>
            </w:r>
            <w:r w:rsidR="00134802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등</w:t>
            </w:r>
          </w:p>
        </w:tc>
        <w:tc>
          <w:tcPr>
            <w:tcW w:w="2368" w:type="dxa"/>
          </w:tcPr>
          <w:p w14:paraId="2BEFD1BC" w14:textId="6FC717DA" w:rsidR="002A4566" w:rsidRPr="00F33EAB" w:rsidRDefault="002A4566" w:rsidP="00E53029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2022.</w:t>
            </w:r>
            <w:r w:rsidR="002C3DF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3 </w:t>
            </w:r>
            <w:r w:rsidR="002C3DF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2022.10</w:t>
            </w:r>
          </w:p>
        </w:tc>
      </w:tr>
      <w:tr w:rsidR="002A4566" w:rsidRPr="00F33EAB" w14:paraId="4568850E" w14:textId="77777777" w:rsidTr="00E53029">
        <w:trPr>
          <w:trHeight w:val="489"/>
        </w:trPr>
        <w:tc>
          <w:tcPr>
            <w:tcW w:w="6941" w:type="dxa"/>
          </w:tcPr>
          <w:p w14:paraId="094A905A" w14:textId="17756374" w:rsidR="002A4566" w:rsidRPr="00935E1E" w:rsidRDefault="003341E1" w:rsidP="00E53029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LSTM과 wavelet을 활용한 주식예측</w:t>
            </w:r>
          </w:p>
          <w:p w14:paraId="0C907576" w14:textId="05AC6D24" w:rsidR="002A4566" w:rsidRPr="0061573C" w:rsidRDefault="002A4566" w:rsidP="00E53029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3341E1" w:rsidRPr="00F33EA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K</w:t>
            </w:r>
            <w:r w:rsidR="003341E1"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OSPI 200,</w:t>
            </w:r>
            <w:r w:rsidR="003341E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이진분류문제</w:t>
            </w:r>
            <w:r w:rsidR="003341E1"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(up/down, accuracy: 0.58)</w:t>
            </w:r>
          </w:p>
        </w:tc>
        <w:tc>
          <w:tcPr>
            <w:tcW w:w="2368" w:type="dxa"/>
          </w:tcPr>
          <w:p w14:paraId="1CF6DC27" w14:textId="166CF4A7" w:rsidR="002A4566" w:rsidRPr="00F33EAB" w:rsidRDefault="007979D9" w:rsidP="00E53029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</w:t>
            </w:r>
            <w:r w:rsidR="00CA058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</w:t>
            </w:r>
            <w:r w:rsidR="002C3DF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 w:rsidR="00CA058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7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="002C3DF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202</w:t>
            </w:r>
            <w:r w:rsidR="00CA058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</w:t>
            </w:r>
            <w:r w:rsidR="00CA058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11</w:t>
            </w:r>
          </w:p>
        </w:tc>
      </w:tr>
      <w:tr w:rsidR="00402D77" w:rsidRPr="00F33EAB" w14:paraId="4A8C298B" w14:textId="77777777" w:rsidTr="00171005">
        <w:trPr>
          <w:trHeight w:val="489"/>
        </w:trPr>
        <w:tc>
          <w:tcPr>
            <w:tcW w:w="6941" w:type="dxa"/>
          </w:tcPr>
          <w:p w14:paraId="13F8D190" w14:textId="77777777" w:rsidR="00402D77" w:rsidRPr="00935E1E" w:rsidRDefault="00402D77" w:rsidP="00402D77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신경망의 립시츠 상수 계산</w:t>
            </w:r>
          </w:p>
          <w:p w14:paraId="0377E554" w14:textId="24076F1D" w:rsidR="00402D77" w:rsidRPr="0061573C" w:rsidRDefault="00402D77" w:rsidP="00402D77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인공지능</w:t>
            </w:r>
            <w:r w:rsidR="00A84244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아키텍쳐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의 안정성에 대한 survey paper (석사학위 논문)</w:t>
            </w:r>
          </w:p>
        </w:tc>
        <w:tc>
          <w:tcPr>
            <w:tcW w:w="2368" w:type="dxa"/>
          </w:tcPr>
          <w:p w14:paraId="29A56E7B" w14:textId="39EE3ED2" w:rsidR="00402D77" w:rsidRPr="00F33EAB" w:rsidRDefault="00402D77" w:rsidP="00402D77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2022.</w:t>
            </w:r>
            <w:r w:rsidR="002C3DF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3 </w:t>
            </w:r>
            <w:r w:rsidR="002C3DF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2022.10</w:t>
            </w:r>
          </w:p>
        </w:tc>
      </w:tr>
      <w:tr w:rsidR="00402D77" w:rsidRPr="00F33EAB" w14:paraId="784F0154" w14:textId="77777777" w:rsidTr="00171005">
        <w:trPr>
          <w:trHeight w:val="489"/>
        </w:trPr>
        <w:tc>
          <w:tcPr>
            <w:tcW w:w="6941" w:type="dxa"/>
          </w:tcPr>
          <w:p w14:paraId="59DE9D50" w14:textId="77777777" w:rsidR="00402D77" w:rsidRDefault="00402D77" w:rsidP="00402D77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고려대학교 학위논문 TeX 템플릿 제작</w:t>
            </w:r>
          </w:p>
          <w:p w14:paraId="56031228" w14:textId="1196F87E" w:rsidR="00402D77" w:rsidRDefault="00402D77" w:rsidP="00402D77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수식이 포함된 </w:t>
            </w:r>
            <w:r w:rsidR="00157821">
              <w:rPr>
                <w:rFonts w:ascii="맑은 고딕" w:eastAsia="맑은 고딕" w:hAnsi="맑은 고딕" w:hint="eastAsia"/>
                <w:sz w:val="20"/>
                <w:szCs w:val="20"/>
              </w:rPr>
              <w:t>논문</w:t>
            </w:r>
            <w:r w:rsidR="0038328A">
              <w:rPr>
                <w:rFonts w:ascii="맑은 고딕" w:eastAsia="맑은 고딕" w:hAnsi="맑은 고딕" w:hint="eastAsia"/>
                <w:sz w:val="20"/>
                <w:szCs w:val="20"/>
              </w:rPr>
              <w:t>작성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을 위한 </w:t>
            </w:r>
            <w:r w:rsidR="00BC395B">
              <w:rPr>
                <w:rFonts w:ascii="맑은 고딕" w:eastAsia="맑은 고딕" w:hAnsi="맑은 고딕" w:hint="eastAsia"/>
                <w:sz w:val="20"/>
                <w:szCs w:val="20"/>
              </w:rPr>
              <w:t>템플릿 작성</w:t>
            </w:r>
          </w:p>
        </w:tc>
        <w:tc>
          <w:tcPr>
            <w:tcW w:w="2368" w:type="dxa"/>
          </w:tcPr>
          <w:p w14:paraId="4EDC6657" w14:textId="35DF8DE2" w:rsidR="00402D77" w:rsidRDefault="00402D77" w:rsidP="00402D77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2022.12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 w:rsidR="002C3DF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23.</w:t>
            </w:r>
            <w:r w:rsidR="002C3DF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</w:p>
        </w:tc>
      </w:tr>
    </w:tbl>
    <w:p w14:paraId="310802D7" w14:textId="77777777" w:rsidR="00F33EAB" w:rsidRPr="0061573C" w:rsidRDefault="00F33EAB" w:rsidP="0045324B">
      <w:pPr>
        <w:spacing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1B61B013" w14:textId="34927930" w:rsidR="00F33EAB" w:rsidRPr="00F33EAB" w:rsidRDefault="00E26BE5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t>데이터 분석 및 인공지능</w:t>
      </w:r>
      <w:r w:rsidR="005E097E">
        <w:rPr>
          <w:rFonts w:ascii="맑은 고딕" w:eastAsia="맑은 고딕" w:hAnsi="맑은 고딕" w:hint="eastAsia"/>
          <w:b/>
          <w:bCs/>
          <w:sz w:val="24"/>
          <w:szCs w:val="24"/>
        </w:rPr>
        <w:t xml:space="preserve"> 적용</w:t>
      </w:r>
      <w:r>
        <w:rPr>
          <w:rFonts w:ascii="맑은 고딕" w:eastAsia="맑은 고딕" w:hAnsi="맑은 고딕" w:hint="eastAsia"/>
          <w:b/>
          <w:bCs/>
          <w:sz w:val="24"/>
          <w:szCs w:val="24"/>
        </w:rPr>
        <w:t xml:space="preserve"> 경험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2368"/>
      </w:tblGrid>
      <w:tr w:rsidR="00F33EAB" w:rsidRPr="00F33EAB" w14:paraId="648E42EC" w14:textId="77777777" w:rsidTr="009761E3">
        <w:trPr>
          <w:trHeight w:val="658"/>
        </w:trPr>
        <w:tc>
          <w:tcPr>
            <w:tcW w:w="6941" w:type="dxa"/>
          </w:tcPr>
          <w:p w14:paraId="0DAC84B3" w14:textId="249EEA38" w:rsidR="00F33EAB" w:rsidRPr="00F33EAB" w:rsidRDefault="00F0233C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쏘카존 위치 제안</w:t>
            </w:r>
          </w:p>
          <w:p w14:paraId="6BFCBBE5" w14:textId="2D33DA2B" w:rsidR="00F33EAB" w:rsidRPr="00F33EAB" w:rsidRDefault="00F33EAB" w:rsidP="00FB0982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270B2D">
              <w:rPr>
                <w:rFonts w:ascii="맑은 고딕" w:eastAsia="맑은 고딕" w:hAnsi="맑은 고딕" w:hint="eastAsia"/>
                <w:sz w:val="20"/>
                <w:szCs w:val="20"/>
              </w:rPr>
              <w:t>AI</w:t>
            </w:r>
            <w:r w:rsidR="00E93689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교육과정</w:t>
            </w:r>
            <w:r w:rsidR="00270B2D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 w:rsidR="00A817A2">
              <w:rPr>
                <w:rFonts w:ascii="맑은 고딕" w:eastAsia="맑은 고딕" w:hAnsi="맑은 고딕" w:hint="eastAsia"/>
                <w:sz w:val="20"/>
                <w:szCs w:val="20"/>
              </w:rPr>
              <w:t>AIFFEL (모두의 연구소)의 마지막 프로젝트</w:t>
            </w:r>
          </w:p>
        </w:tc>
        <w:tc>
          <w:tcPr>
            <w:tcW w:w="2368" w:type="dxa"/>
          </w:tcPr>
          <w:p w14:paraId="59C13800" w14:textId="1A7CC8D9" w:rsidR="00F33EAB" w:rsidRP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2022</w:t>
            </w:r>
            <w:r w:rsidR="00A74A3C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.12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 w:rsidR="002C3DFB">
              <w:rPr>
                <w:rFonts w:eastAsia="맑은 고딕" w:hint="eastAsia"/>
              </w:rPr>
              <w:t>-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2023</w:t>
            </w:r>
            <w:r w:rsidR="00A74A3C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</w:t>
            </w:r>
            <w:r w:rsidR="00E52D47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 w:rsidR="00A74A3C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</w:p>
        </w:tc>
      </w:tr>
      <w:tr w:rsidR="00F33EAB" w:rsidRPr="00F33EAB" w14:paraId="53CF93CA" w14:textId="77777777" w:rsidTr="00D83DBA">
        <w:trPr>
          <w:trHeight w:val="646"/>
        </w:trPr>
        <w:tc>
          <w:tcPr>
            <w:tcW w:w="6941" w:type="dxa"/>
          </w:tcPr>
          <w:p w14:paraId="40AA394B" w14:textId="2E0963D0" w:rsidR="00F33EAB" w:rsidRPr="00F33EAB" w:rsidRDefault="000C705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제조데이터에 대한 </w:t>
            </w:r>
            <w:r w:rsidR="006428B8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이상탐지(anomaly detection)</w:t>
            </w:r>
          </w:p>
          <w:p w14:paraId="5DAB380A" w14:textId="35E8A29E" w:rsid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353132">
              <w:rPr>
                <w:rFonts w:ascii="맑은 고딕" w:eastAsia="맑은 고딕" w:hAnsi="맑은 고딕" w:hint="eastAsia"/>
                <w:sz w:val="20"/>
                <w:szCs w:val="20"/>
              </w:rPr>
              <w:t>제2회 K-인공지능 제조데이터 분석 경진대회</w:t>
            </w:r>
          </w:p>
          <w:p w14:paraId="7C109B07" w14:textId="0C91C8A1" w:rsidR="00353132" w:rsidRPr="00F33EAB" w:rsidRDefault="00353132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불균형 데이터에 대한 </w:t>
            </w:r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LSTM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이진분류</w:t>
            </w:r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(f1 score: 0.87)</w:t>
            </w:r>
          </w:p>
        </w:tc>
        <w:tc>
          <w:tcPr>
            <w:tcW w:w="2368" w:type="dxa"/>
          </w:tcPr>
          <w:p w14:paraId="2418505C" w14:textId="4241E348" w:rsidR="00F33EAB" w:rsidRP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2022</w:t>
            </w:r>
            <w:r w:rsidR="001E632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</w:t>
            </w:r>
            <w:r w:rsidR="00E52D47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 w:rsidR="001E632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9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 w:rsidR="002C3DF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202</w:t>
            </w:r>
            <w:r w:rsidR="00AC4A5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  <w:r w:rsidR="001E632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.11</w:t>
            </w:r>
          </w:p>
        </w:tc>
      </w:tr>
      <w:tr w:rsidR="003109F2" w:rsidRPr="00F33EAB" w14:paraId="0F0E5955" w14:textId="77777777" w:rsidTr="009761E3">
        <w:trPr>
          <w:trHeight w:val="838"/>
        </w:trPr>
        <w:tc>
          <w:tcPr>
            <w:tcW w:w="6941" w:type="dxa"/>
          </w:tcPr>
          <w:p w14:paraId="5D659954" w14:textId="2AE1EF1C" w:rsidR="003109F2" w:rsidRPr="00F33EAB" w:rsidRDefault="00D10C78" w:rsidP="003109F2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추천시스템 알고리즘 구축 및</w:t>
            </w:r>
            <w:r w:rsidR="0020612E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</w:t>
            </w:r>
            <w:r w:rsidR="00532C31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추천</w:t>
            </w:r>
            <w:r w:rsidR="0020612E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성능 향상</w:t>
            </w:r>
            <w:r w:rsidR="006329EC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(LG uplus</w:t>
            </w:r>
            <w:r w:rsidR="004850F0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</w:t>
            </w:r>
            <w:r w:rsidR="004850F0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“</w:t>
            </w:r>
            <w:r w:rsidR="004850F0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아이들나라</w:t>
            </w:r>
            <w:r w:rsidR="004850F0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”</w:t>
            </w:r>
            <w:r w:rsidR="006329EC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)</w:t>
            </w:r>
          </w:p>
          <w:p w14:paraId="69CDFC84" w14:textId="6AB71F85" w:rsidR="00AF57BE" w:rsidRDefault="00AF57BE" w:rsidP="003109F2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hint="eastAsia"/>
                <w:sz w:val="20"/>
                <w:szCs w:val="20"/>
              </w:rPr>
              <w:t>·</w:t>
            </w:r>
            <w:r w:rsidRPr="009761E3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 w:rsidR="00370BB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LG U+ AI 경진대회</w:t>
            </w:r>
          </w:p>
          <w:p w14:paraId="384D7EBF" w14:textId="30EC06CF" w:rsidR="003109F2" w:rsidRPr="00F33EAB" w:rsidRDefault="003109F2" w:rsidP="003109F2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hint="eastAsia"/>
                <w:sz w:val="20"/>
                <w:szCs w:val="20"/>
              </w:rPr>
              <w:t>·</w:t>
            </w:r>
            <w:r w:rsidRPr="009761E3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neural collaborative filterin</w:t>
            </w:r>
            <w:r w:rsidR="004850F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g</w:t>
            </w:r>
            <w:r w:rsidRPr="009761E3">
              <w:rPr>
                <w:rFonts w:ascii="맑은 고딕" w:eastAsia="맑은 고딕" w:hAnsi="맑은 고딕" w:hint="eastAsia"/>
                <w:color w:val="000000"/>
                <w:spacing w:val="-15"/>
                <w:sz w:val="20"/>
                <w:szCs w:val="20"/>
                <w:shd w:val="clear" w:color="auto" w:fill="FFFFFF"/>
              </w:rPr>
              <w:t xml:space="preserve"> </w:t>
            </w:r>
            <w:r w:rsidRPr="009761E3">
              <w:rPr>
                <w:rFonts w:ascii="맑은 고딕" w:eastAsia="맑은 고딕" w:hAnsi="맑은 고딕"/>
                <w:color w:val="000000"/>
                <w:spacing w:val="-15"/>
                <w:sz w:val="20"/>
                <w:szCs w:val="20"/>
                <w:shd w:val="clear" w:color="auto" w:fill="FFFFFF"/>
              </w:rPr>
              <w:t>(</w:t>
            </w:r>
            <w:r w:rsidRPr="009761E3">
              <w:rPr>
                <w:rFonts w:ascii="맑은 고딕" w:eastAsia="맑은 고딕" w:hAnsi="맑은 고딕" w:hint="eastAsia"/>
                <w:color w:val="000000"/>
                <w:spacing w:val="-15"/>
                <w:sz w:val="20"/>
                <w:szCs w:val="20"/>
                <w:shd w:val="clear" w:color="auto" w:fill="FFFFFF"/>
              </w:rPr>
              <w:t>recall</w:t>
            </w:r>
            <w:r w:rsidRPr="009761E3">
              <w:rPr>
                <w:rFonts w:ascii="맑은 고딕" w:eastAsia="맑은 고딕" w:hAnsi="맑은 고딕"/>
                <w:color w:val="000000"/>
                <w:spacing w:val="-15"/>
                <w:sz w:val="20"/>
                <w:szCs w:val="20"/>
                <w:shd w:val="clear" w:color="auto" w:fill="FFFFFF"/>
              </w:rPr>
              <w:t>:</w:t>
            </w:r>
            <w:r w:rsidRPr="009761E3">
              <w:rPr>
                <w:rFonts w:ascii="맑은 고딕" w:eastAsia="맑은 고딕" w:hAnsi="맑은 고딕" w:hint="eastAsia"/>
                <w:color w:val="000000"/>
                <w:spacing w:val="-15"/>
                <w:sz w:val="20"/>
                <w:szCs w:val="20"/>
                <w:shd w:val="clear" w:color="auto" w:fill="FFFFFF"/>
              </w:rPr>
              <w:t xml:space="preserve"> 0.2273</w:t>
            </w:r>
            <w:r w:rsidRPr="009761E3">
              <w:rPr>
                <w:rFonts w:ascii="맑은 고딕" w:eastAsia="맑은 고딕" w:hAnsi="맑은 고딕"/>
                <w:color w:val="000000"/>
                <w:spacing w:val="-15"/>
                <w:sz w:val="20"/>
                <w:szCs w:val="20"/>
                <w:shd w:val="clear" w:color="auto" w:fill="FFFFFF"/>
              </w:rPr>
              <w:t>, NDCG: 0.21)</w:t>
            </w:r>
          </w:p>
        </w:tc>
        <w:tc>
          <w:tcPr>
            <w:tcW w:w="2368" w:type="dxa"/>
          </w:tcPr>
          <w:p w14:paraId="1004466C" w14:textId="34600455" w:rsidR="003109F2" w:rsidRPr="00F33EAB" w:rsidRDefault="003109F2" w:rsidP="003109F2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2022</w:t>
            </w:r>
            <w:r w:rsidR="00DD0E2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.11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 w:rsidR="00E52D47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</w:t>
            </w:r>
            <w:r w:rsidR="007276C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 w:rsidR="007276C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2.12</w:t>
            </w:r>
          </w:p>
        </w:tc>
      </w:tr>
    </w:tbl>
    <w:p w14:paraId="3485B8EB" w14:textId="77777777" w:rsidR="00F33EAB" w:rsidRPr="00F33EAB" w:rsidRDefault="00F33EAB" w:rsidP="0045324B">
      <w:pPr>
        <w:spacing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0913DB34" w14:textId="3807EF39" w:rsidR="00F33EAB" w:rsidRPr="00F33EAB" w:rsidRDefault="008F76C3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t>경력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7"/>
        <w:gridCol w:w="2698"/>
      </w:tblGrid>
      <w:tr w:rsidR="00B64539" w:rsidRPr="00F33EAB" w14:paraId="0C49FA09" w14:textId="77777777" w:rsidTr="00C97BC6">
        <w:trPr>
          <w:trHeight w:val="838"/>
        </w:trPr>
        <w:tc>
          <w:tcPr>
            <w:tcW w:w="6657" w:type="dxa"/>
          </w:tcPr>
          <w:p w14:paraId="3F2838C9" w14:textId="56A3FEB0" w:rsidR="00B64539" w:rsidRPr="001C1241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(주)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이씨마이너</w:t>
            </w:r>
            <w:r w:rsidRPr="001C1241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AI컨설팅본부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,</w:t>
            </w:r>
            <w:r w:rsidRPr="001C1241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선임연구원</w:t>
            </w:r>
          </w:p>
          <w:p w14:paraId="051750B6" w14:textId="26929402" w:rsidR="00B64539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left="140" w:hangingChars="70" w:hanging="140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Pr="002528F3">
              <w:rPr>
                <w:rFonts w:ascii="맑은 고딕" w:eastAsia="맑은 고딕" w:hAnsi="맑은 고딕"/>
                <w:sz w:val="20"/>
                <w:szCs w:val="20"/>
              </w:rPr>
              <w:t>서부발전 희석질소가스 투입 최적화</w:t>
            </w:r>
          </w:p>
          <w:p w14:paraId="73CD74CA" w14:textId="69507DC4" w:rsidR="00B64539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firstLineChars="100" w:firstLine="200"/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-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강화학습 및 MPC를 활용한</w:t>
            </w:r>
            <w:r w:rsidR="002840DF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희석질소가스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제어모델 개발</w:t>
            </w:r>
          </w:p>
        </w:tc>
        <w:tc>
          <w:tcPr>
            <w:tcW w:w="2698" w:type="dxa"/>
          </w:tcPr>
          <w:p w14:paraId="2C06647E" w14:textId="48E5F7E7" w:rsidR="00B64539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</w:t>
            </w:r>
            <w:r w:rsidR="00BD474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</w:t>
            </w:r>
            <w:r w:rsidR="00BD474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08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- 202</w:t>
            </w:r>
            <w:r w:rsidR="00BD474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</w:t>
            </w:r>
            <w:r w:rsidR="00BD474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02</w:t>
            </w:r>
          </w:p>
        </w:tc>
      </w:tr>
      <w:tr w:rsidR="00B64539" w:rsidRPr="00F33EAB" w14:paraId="3A0FA47E" w14:textId="77777777" w:rsidTr="00C97BC6">
        <w:trPr>
          <w:trHeight w:val="838"/>
        </w:trPr>
        <w:tc>
          <w:tcPr>
            <w:tcW w:w="6657" w:type="dxa"/>
          </w:tcPr>
          <w:p w14:paraId="4B508255" w14:textId="2F81DE42" w:rsidR="00B64539" w:rsidRPr="001C1241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(주) UI networks</w:t>
            </w:r>
            <w:r w:rsidRPr="001C1241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교통연구본부,</w:t>
            </w:r>
            <w:r w:rsidRPr="001C1241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대리</w:t>
            </w:r>
          </w:p>
          <w:p w14:paraId="744D0EB7" w14:textId="3AA6CA65" w:rsidR="00B64539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left="140" w:hangingChars="70" w:hanging="140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성남시 ITS(지능형 교통체계) 구축 사업</w:t>
            </w:r>
          </w:p>
          <w:p w14:paraId="484A6A4F" w14:textId="13E770C4" w:rsidR="00B64539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firstLineChars="100" w:firstLine="20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 실시간 신호생성 알고리즘 개발 및 배포 (파이썬 sumo 모듈)</w:t>
            </w:r>
          </w:p>
          <w:p w14:paraId="688663BC" w14:textId="62663977" w:rsidR="00B64539" w:rsidRPr="00D11B55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firstLineChars="100" w:firstLine="20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 선형계획법을 사용한 통행배정 알고리즘 개발 및 배포 (파이썬 scipy)</w:t>
            </w:r>
          </w:p>
        </w:tc>
        <w:tc>
          <w:tcPr>
            <w:tcW w:w="2698" w:type="dxa"/>
          </w:tcPr>
          <w:p w14:paraId="06AD1BC9" w14:textId="1815850D" w:rsidR="00B64539" w:rsidRPr="00F33EAB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2023.09 - 2024.10</w:t>
            </w:r>
          </w:p>
        </w:tc>
      </w:tr>
      <w:tr w:rsidR="00B64539" w:rsidRPr="00F33EAB" w14:paraId="3192E724" w14:textId="77777777" w:rsidTr="00C97BC6">
        <w:trPr>
          <w:trHeight w:val="514"/>
        </w:trPr>
        <w:tc>
          <w:tcPr>
            <w:tcW w:w="6657" w:type="dxa"/>
          </w:tcPr>
          <w:p w14:paraId="052651A4" w14:textId="09CF5036" w:rsidR="00B64539" w:rsidRPr="001C1241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(주) </w:t>
            </w:r>
            <w:r w:rsidRPr="001C1241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IBEDU,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수학 강사</w:t>
            </w:r>
          </w:p>
          <w:p w14:paraId="2A16A838" w14:textId="73FCBCE0" w:rsidR="00B64539" w:rsidRPr="001C1241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온라인 수학교습 (20명 이상의 고등학생 지도)</w:t>
            </w:r>
          </w:p>
        </w:tc>
        <w:tc>
          <w:tcPr>
            <w:tcW w:w="2698" w:type="dxa"/>
          </w:tcPr>
          <w:p w14:paraId="42402331" w14:textId="5A8500DF" w:rsidR="00B64539" w:rsidRPr="00F33EAB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2021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.12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2022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.01</w:t>
            </w:r>
          </w:p>
        </w:tc>
      </w:tr>
      <w:tr w:rsidR="00B64539" w:rsidRPr="00F33EAB" w14:paraId="76D04514" w14:textId="77777777" w:rsidTr="00C97BC6">
        <w:trPr>
          <w:trHeight w:val="838"/>
        </w:trPr>
        <w:tc>
          <w:tcPr>
            <w:tcW w:w="6657" w:type="dxa"/>
          </w:tcPr>
          <w:p w14:paraId="6BBA2FD6" w14:textId="24C22277" w:rsidR="00B64539" w:rsidRPr="001C1241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수학 교습 강사</w:t>
            </w:r>
          </w:p>
          <w:p w14:paraId="60CA03D3" w14:textId="7CDD3714" w:rsidR="00B64539" w:rsidRPr="001C1241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수학 개인 교습 (50명 이상의 중</w:t>
            </w:r>
            <w:r>
              <w:rPr>
                <w:rFonts w:hint="cs"/>
              </w:rPr>
              <w:t xml:space="preserve"> </w:t>
            </w:r>
            <w:r w:rsidRPr="00F037FA">
              <w:rPr>
                <w:rFonts w:ascii="맑은 고딕" w:eastAsia="맑은 고딕" w:hAnsi="맑은 고딕" w:hint="cs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고등학교 학생 지도)</w:t>
            </w:r>
          </w:p>
        </w:tc>
        <w:tc>
          <w:tcPr>
            <w:tcW w:w="2698" w:type="dxa"/>
          </w:tcPr>
          <w:p w14:paraId="4101A2D3" w14:textId="3B7F550A" w:rsidR="00B64539" w:rsidRPr="00F33EAB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2014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.03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2018.12</w:t>
            </w:r>
          </w:p>
        </w:tc>
      </w:tr>
    </w:tbl>
    <w:p w14:paraId="2EF6F499" w14:textId="1FF44CEC" w:rsidR="00F33EAB" w:rsidRPr="00F33EAB" w:rsidRDefault="00F33EAB" w:rsidP="0045324B">
      <w:pPr>
        <w:spacing w:after="240"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53124D73" w14:textId="5C596C03" w:rsidR="00F33EAB" w:rsidRPr="00F33EAB" w:rsidRDefault="0088135B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t>프로그래밍능력 및 수학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650"/>
        <w:gridCol w:w="1797"/>
        <w:gridCol w:w="1797"/>
        <w:gridCol w:w="1797"/>
      </w:tblGrid>
      <w:tr w:rsidR="0045324B" w:rsidRPr="00F33EAB" w14:paraId="03667305" w14:textId="77777777" w:rsidTr="00731AA0">
        <w:trPr>
          <w:trHeight w:val="426"/>
        </w:trPr>
        <w:tc>
          <w:tcPr>
            <w:tcW w:w="2268" w:type="dxa"/>
          </w:tcPr>
          <w:p w14:paraId="003213A4" w14:textId="77A4A9E7" w:rsidR="00F33EAB" w:rsidRPr="001C1241" w:rsidRDefault="00E110DD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데이터 처리</w:t>
            </w:r>
          </w:p>
        </w:tc>
        <w:tc>
          <w:tcPr>
            <w:tcW w:w="1650" w:type="dxa"/>
          </w:tcPr>
          <w:p w14:paraId="1C282C68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>· n</w:t>
            </w:r>
            <w:r w:rsidRPr="001C1241">
              <w:rPr>
                <w:rFonts w:ascii="맑은 고딕" w:eastAsia="맑은 고딕" w:hAnsi="맑은 고딕"/>
                <w:sz w:val="20"/>
                <w:szCs w:val="20"/>
              </w:rPr>
              <w:t>umpy</w:t>
            </w:r>
          </w:p>
        </w:tc>
        <w:tc>
          <w:tcPr>
            <w:tcW w:w="1797" w:type="dxa"/>
          </w:tcPr>
          <w:p w14:paraId="4C3C639B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>· p</w:t>
            </w:r>
            <w:r w:rsidRPr="001C1241">
              <w:rPr>
                <w:rFonts w:ascii="맑은 고딕" w:eastAsia="맑은 고딕" w:hAnsi="맑은 고딕"/>
                <w:sz w:val="20"/>
                <w:szCs w:val="20"/>
              </w:rPr>
              <w:t>andas</w:t>
            </w:r>
          </w:p>
        </w:tc>
        <w:tc>
          <w:tcPr>
            <w:tcW w:w="1797" w:type="dxa"/>
          </w:tcPr>
          <w:p w14:paraId="43C600A8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>· s</w:t>
            </w:r>
            <w:r w:rsidRPr="001C1241">
              <w:rPr>
                <w:rFonts w:ascii="맑은 고딕" w:eastAsia="맑은 고딕" w:hAnsi="맑은 고딕"/>
                <w:sz w:val="20"/>
                <w:szCs w:val="20"/>
              </w:rPr>
              <w:t>cikit-learn</w:t>
            </w:r>
          </w:p>
        </w:tc>
        <w:tc>
          <w:tcPr>
            <w:tcW w:w="1797" w:type="dxa"/>
          </w:tcPr>
          <w:p w14:paraId="1E141496" w14:textId="128FB89D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F33EAB" w:rsidRPr="00F33EAB" w14:paraId="4E682BA0" w14:textId="77777777" w:rsidTr="00731AA0">
        <w:trPr>
          <w:trHeight w:val="426"/>
        </w:trPr>
        <w:tc>
          <w:tcPr>
            <w:tcW w:w="2268" w:type="dxa"/>
          </w:tcPr>
          <w:p w14:paraId="0C5746F5" w14:textId="0DD305F5" w:rsidR="00F33EAB" w:rsidRPr="001C1241" w:rsidRDefault="007565A1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lastRenderedPageBreak/>
              <w:t>데이터 시각화</w:t>
            </w:r>
          </w:p>
        </w:tc>
        <w:tc>
          <w:tcPr>
            <w:tcW w:w="1650" w:type="dxa"/>
          </w:tcPr>
          <w:p w14:paraId="0B49EB11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Pr="001C124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m</w:t>
            </w:r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atplotlib</w:t>
            </w:r>
          </w:p>
        </w:tc>
        <w:tc>
          <w:tcPr>
            <w:tcW w:w="1797" w:type="dxa"/>
          </w:tcPr>
          <w:p w14:paraId="2DCB9849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seaborn</w:t>
            </w:r>
          </w:p>
        </w:tc>
        <w:tc>
          <w:tcPr>
            <w:tcW w:w="1797" w:type="dxa"/>
          </w:tcPr>
          <w:p w14:paraId="769DE954" w14:textId="15B10E6D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797" w:type="dxa"/>
          </w:tcPr>
          <w:p w14:paraId="230D404A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45324B" w:rsidRPr="00F33EAB" w14:paraId="06300FD0" w14:textId="77777777" w:rsidTr="00731AA0">
        <w:trPr>
          <w:trHeight w:val="426"/>
        </w:trPr>
        <w:tc>
          <w:tcPr>
            <w:tcW w:w="2268" w:type="dxa"/>
          </w:tcPr>
          <w:p w14:paraId="0D5E83AD" w14:textId="412D1E94" w:rsidR="00F33EAB" w:rsidRPr="001C1241" w:rsidRDefault="00CA2C6E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인공지능</w:t>
            </w:r>
          </w:p>
        </w:tc>
        <w:tc>
          <w:tcPr>
            <w:tcW w:w="1650" w:type="dxa"/>
          </w:tcPr>
          <w:p w14:paraId="7DEE428F" w14:textId="72DDBE49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BE1C32" w:rsidRPr="001C124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</w:t>
            </w:r>
            <w:r w:rsidR="00BE1C32"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ensorflow</w:t>
            </w:r>
          </w:p>
        </w:tc>
        <w:tc>
          <w:tcPr>
            <w:tcW w:w="1797" w:type="dxa"/>
          </w:tcPr>
          <w:p w14:paraId="387C696D" w14:textId="6A2403ED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BE1C32">
              <w:rPr>
                <w:rFonts w:ascii="맑은 고딕" w:eastAsia="맑은 고딕" w:hAnsi="맑은 고딕" w:hint="eastAsia"/>
                <w:sz w:val="20"/>
                <w:szCs w:val="20"/>
              </w:rPr>
              <w:t>pytorch</w:t>
            </w:r>
          </w:p>
        </w:tc>
        <w:tc>
          <w:tcPr>
            <w:tcW w:w="1797" w:type="dxa"/>
          </w:tcPr>
          <w:p w14:paraId="17E54FA5" w14:textId="6F01B373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BE1C3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keras</w:t>
            </w:r>
          </w:p>
        </w:tc>
        <w:tc>
          <w:tcPr>
            <w:tcW w:w="1797" w:type="dxa"/>
          </w:tcPr>
          <w:p w14:paraId="532D26A3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5A1DA1" w:rsidRPr="00F33EAB" w14:paraId="0D3C35DE" w14:textId="77777777" w:rsidTr="00731AA0">
        <w:trPr>
          <w:trHeight w:val="426"/>
        </w:trPr>
        <w:tc>
          <w:tcPr>
            <w:tcW w:w="2268" w:type="dxa"/>
          </w:tcPr>
          <w:p w14:paraId="63009513" w14:textId="2EB88A67" w:rsidR="005A1DA1" w:rsidRPr="001C1241" w:rsidRDefault="004717EE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프로젝트</w:t>
            </w:r>
            <w:r w:rsidR="00806D1F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관리</w:t>
            </w:r>
          </w:p>
        </w:tc>
        <w:tc>
          <w:tcPr>
            <w:tcW w:w="1650" w:type="dxa"/>
          </w:tcPr>
          <w:p w14:paraId="2863E128" w14:textId="43E5A12E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git</w:t>
            </w:r>
          </w:p>
        </w:tc>
        <w:tc>
          <w:tcPr>
            <w:tcW w:w="1797" w:type="dxa"/>
          </w:tcPr>
          <w:p w14:paraId="1AC17A8C" w14:textId="6B5660F7" w:rsidR="005A1DA1" w:rsidRPr="001C1241" w:rsidRDefault="00731AA0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CC3B2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VS code</w:t>
            </w:r>
          </w:p>
        </w:tc>
        <w:tc>
          <w:tcPr>
            <w:tcW w:w="1797" w:type="dxa"/>
          </w:tcPr>
          <w:p w14:paraId="0B871D7C" w14:textId="77777777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97" w:type="dxa"/>
          </w:tcPr>
          <w:p w14:paraId="5982E29B" w14:textId="77777777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5A1DA1" w:rsidRPr="00F33EAB" w14:paraId="4B863C01" w14:textId="77777777" w:rsidTr="00731AA0">
        <w:trPr>
          <w:trHeight w:val="426"/>
        </w:trPr>
        <w:tc>
          <w:tcPr>
            <w:tcW w:w="2268" w:type="dxa"/>
          </w:tcPr>
          <w:p w14:paraId="7CDB54CF" w14:textId="0A785DB2" w:rsidR="005A1DA1" w:rsidRPr="001C1241" w:rsidRDefault="00C37C3C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수식 문서 작성</w:t>
            </w:r>
          </w:p>
        </w:tc>
        <w:tc>
          <w:tcPr>
            <w:tcW w:w="1650" w:type="dxa"/>
          </w:tcPr>
          <w:p w14:paraId="05517686" w14:textId="77777777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Pr="001C124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</w:t>
            </w:r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eX</w:t>
            </w:r>
          </w:p>
        </w:tc>
        <w:tc>
          <w:tcPr>
            <w:tcW w:w="1797" w:type="dxa"/>
          </w:tcPr>
          <w:p w14:paraId="213CA6C2" w14:textId="77777777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Pr="001C124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L</w:t>
            </w:r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aTeX</w:t>
            </w:r>
          </w:p>
        </w:tc>
        <w:tc>
          <w:tcPr>
            <w:tcW w:w="1797" w:type="dxa"/>
          </w:tcPr>
          <w:p w14:paraId="2ED61D2B" w14:textId="60A394A6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460C1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github blog</w:t>
            </w:r>
          </w:p>
        </w:tc>
        <w:tc>
          <w:tcPr>
            <w:tcW w:w="1797" w:type="dxa"/>
          </w:tcPr>
          <w:p w14:paraId="6729D967" w14:textId="388437F3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35224C" w:rsidRPr="00F33EAB" w14:paraId="6FD1F592" w14:textId="77777777" w:rsidTr="00731AA0">
        <w:trPr>
          <w:trHeight w:val="426"/>
        </w:trPr>
        <w:tc>
          <w:tcPr>
            <w:tcW w:w="2268" w:type="dxa"/>
          </w:tcPr>
          <w:p w14:paraId="245714F5" w14:textId="578C7A83" w:rsidR="0035224C" w:rsidRDefault="00B015B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수학 툴</w:t>
            </w:r>
          </w:p>
        </w:tc>
        <w:tc>
          <w:tcPr>
            <w:tcW w:w="1650" w:type="dxa"/>
          </w:tcPr>
          <w:p w14:paraId="3BCBB9F2" w14:textId="017ECA38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2767B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geogebra</w:t>
            </w:r>
          </w:p>
        </w:tc>
        <w:tc>
          <w:tcPr>
            <w:tcW w:w="1797" w:type="dxa"/>
          </w:tcPr>
          <w:p w14:paraId="11A94292" w14:textId="414D0383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136991">
              <w:rPr>
                <w:rFonts w:ascii="맑은 고딕" w:eastAsia="맑은 고딕" w:hAnsi="맑은 고딕" w:hint="eastAsia"/>
                <w:sz w:val="20"/>
                <w:szCs w:val="20"/>
              </w:rPr>
              <w:t>(</w:t>
            </w:r>
            <w:r w:rsidR="0013699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mathematica)</w:t>
            </w:r>
          </w:p>
        </w:tc>
        <w:tc>
          <w:tcPr>
            <w:tcW w:w="1797" w:type="dxa"/>
          </w:tcPr>
          <w:p w14:paraId="256BA3B9" w14:textId="3BBAD942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C9702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(mathlab)</w:t>
            </w:r>
          </w:p>
        </w:tc>
        <w:tc>
          <w:tcPr>
            <w:tcW w:w="1797" w:type="dxa"/>
          </w:tcPr>
          <w:p w14:paraId="2D74AB07" w14:textId="77777777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35224C" w:rsidRPr="00F33EAB" w14:paraId="61F08A71" w14:textId="77777777" w:rsidTr="00731AA0">
        <w:trPr>
          <w:trHeight w:val="426"/>
        </w:trPr>
        <w:tc>
          <w:tcPr>
            <w:tcW w:w="2268" w:type="dxa"/>
          </w:tcPr>
          <w:p w14:paraId="235C11A0" w14:textId="64AD050F" w:rsidR="0035224C" w:rsidRPr="001C1241" w:rsidRDefault="00D31EF2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수학</w:t>
            </w:r>
          </w:p>
        </w:tc>
        <w:tc>
          <w:tcPr>
            <w:tcW w:w="1650" w:type="dxa"/>
          </w:tcPr>
          <w:p w14:paraId="1E1CF355" w14:textId="41804DC9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846DC3">
              <w:rPr>
                <w:rFonts w:ascii="맑은 고딕" w:eastAsia="맑은 고딕" w:hAnsi="맑은 고딕" w:hint="eastAsia"/>
                <w:sz w:val="20"/>
                <w:szCs w:val="20"/>
              </w:rPr>
              <w:t>미적분</w:t>
            </w:r>
          </w:p>
        </w:tc>
        <w:tc>
          <w:tcPr>
            <w:tcW w:w="1797" w:type="dxa"/>
          </w:tcPr>
          <w:p w14:paraId="57AFC3F1" w14:textId="7852808F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B31D55">
              <w:rPr>
                <w:rFonts w:ascii="맑은 고딕" w:eastAsia="맑은 고딕" w:hAnsi="맑은 고딕" w:hint="eastAsia"/>
                <w:sz w:val="20"/>
                <w:szCs w:val="20"/>
              </w:rPr>
              <w:t>해석학</w:t>
            </w:r>
          </w:p>
        </w:tc>
        <w:tc>
          <w:tcPr>
            <w:tcW w:w="1797" w:type="dxa"/>
          </w:tcPr>
          <w:p w14:paraId="0CFCDA02" w14:textId="15B0AB7E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B31D55">
              <w:rPr>
                <w:rFonts w:ascii="맑은 고딕" w:eastAsia="맑은 고딕" w:hAnsi="맑은 고딕" w:hint="eastAsia"/>
                <w:sz w:val="20"/>
                <w:szCs w:val="20"/>
              </w:rPr>
              <w:t>선형대수</w:t>
            </w:r>
          </w:p>
        </w:tc>
        <w:tc>
          <w:tcPr>
            <w:tcW w:w="1797" w:type="dxa"/>
          </w:tcPr>
          <w:p w14:paraId="5B442FF4" w14:textId="60E7582F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B31D55">
              <w:rPr>
                <w:rFonts w:ascii="맑은 고딕" w:eastAsia="맑은 고딕" w:hAnsi="맑은 고딕" w:hint="eastAsia"/>
                <w:sz w:val="20"/>
                <w:szCs w:val="20"/>
              </w:rPr>
              <w:t>집합론</w:t>
            </w:r>
          </w:p>
        </w:tc>
      </w:tr>
      <w:tr w:rsidR="0035224C" w:rsidRPr="00F33EAB" w14:paraId="605562A0" w14:textId="77777777" w:rsidTr="00731AA0">
        <w:trPr>
          <w:trHeight w:val="426"/>
        </w:trPr>
        <w:tc>
          <w:tcPr>
            <w:tcW w:w="2268" w:type="dxa"/>
          </w:tcPr>
          <w:p w14:paraId="3397545B" w14:textId="77777777" w:rsidR="0035224C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</w:p>
        </w:tc>
        <w:tc>
          <w:tcPr>
            <w:tcW w:w="1650" w:type="dxa"/>
          </w:tcPr>
          <w:p w14:paraId="4F8BEC37" w14:textId="54943B64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B31D55">
              <w:rPr>
                <w:rFonts w:ascii="맑은 고딕" w:eastAsia="맑은 고딕" w:hAnsi="맑은 고딕" w:hint="eastAsia"/>
                <w:sz w:val="20"/>
                <w:szCs w:val="20"/>
              </w:rPr>
              <w:t>확률론</w:t>
            </w:r>
          </w:p>
        </w:tc>
        <w:tc>
          <w:tcPr>
            <w:tcW w:w="1797" w:type="dxa"/>
          </w:tcPr>
          <w:p w14:paraId="45F1ECEC" w14:textId="704D2181" w:rsidR="0035224C" w:rsidRPr="001C1241" w:rsidRDefault="0035224C" w:rsidP="005712FD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B31D55">
              <w:rPr>
                <w:rFonts w:ascii="맑은 고딕" w:eastAsia="맑은 고딕" w:hAnsi="맑은 고딕" w:hint="eastAsia"/>
                <w:sz w:val="20"/>
                <w:szCs w:val="20"/>
              </w:rPr>
              <w:t>대수학</w:t>
            </w:r>
          </w:p>
        </w:tc>
        <w:tc>
          <w:tcPr>
            <w:tcW w:w="1797" w:type="dxa"/>
          </w:tcPr>
          <w:p w14:paraId="6D1AE5A2" w14:textId="77777777" w:rsidR="0035224C" w:rsidRPr="001C1241" w:rsidRDefault="0035224C" w:rsidP="002B145E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97" w:type="dxa"/>
          </w:tcPr>
          <w:p w14:paraId="3BE87821" w14:textId="77777777" w:rsidR="0035224C" w:rsidRPr="001C1241" w:rsidRDefault="0035224C" w:rsidP="002B145E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</w:tbl>
    <w:p w14:paraId="793E755D" w14:textId="77777777" w:rsidR="001C1241" w:rsidRPr="00F33EAB" w:rsidRDefault="001C1241" w:rsidP="0045324B">
      <w:pPr>
        <w:spacing w:after="240"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717EFDFA" w14:textId="436F30E0" w:rsidR="001C1241" w:rsidRPr="00F33EAB" w:rsidRDefault="008E0851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t>기타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63"/>
        <w:gridCol w:w="2313"/>
      </w:tblGrid>
      <w:tr w:rsidR="0045324B" w:rsidRPr="00F33EAB" w14:paraId="4813C41C" w14:textId="77777777" w:rsidTr="0045324B">
        <w:trPr>
          <w:trHeight w:val="203"/>
        </w:trPr>
        <w:tc>
          <w:tcPr>
            <w:tcW w:w="6763" w:type="dxa"/>
          </w:tcPr>
          <w:p w14:paraId="699CDC19" w14:textId="54788DEA" w:rsidR="0045324B" w:rsidRPr="0045324B" w:rsidRDefault="00351B87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DELF A1</w:t>
            </w:r>
          </w:p>
        </w:tc>
        <w:tc>
          <w:tcPr>
            <w:tcW w:w="2313" w:type="dxa"/>
          </w:tcPr>
          <w:p w14:paraId="41B4970E" w14:textId="575F693E" w:rsidR="0045324B" w:rsidRPr="00F33EAB" w:rsidRDefault="0045324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 w:rsidR="00351B87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  <w:r w:rsidR="00806EC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</w:t>
            </w:r>
            <w:r w:rsidR="00351B87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06</w:t>
            </w:r>
          </w:p>
        </w:tc>
      </w:tr>
      <w:tr w:rsidR="00930FD5" w:rsidRPr="00F33EAB" w14:paraId="42EEF4CC" w14:textId="77777777" w:rsidTr="009B2ECE">
        <w:trPr>
          <w:trHeight w:val="194"/>
        </w:trPr>
        <w:tc>
          <w:tcPr>
            <w:tcW w:w="6763" w:type="dxa"/>
          </w:tcPr>
          <w:p w14:paraId="18CDD2AB" w14:textId="3E54F08F" w:rsidR="00930FD5" w:rsidRDefault="00351B87" w:rsidP="009B2ECE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ADsP 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데이터 분석 준전문가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313" w:type="dxa"/>
          </w:tcPr>
          <w:p w14:paraId="2B179655" w14:textId="2E85A032" w:rsidR="00930FD5" w:rsidRPr="00F33EAB" w:rsidRDefault="00351B87" w:rsidP="009B2ECE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.11</w:t>
            </w:r>
          </w:p>
        </w:tc>
      </w:tr>
      <w:tr w:rsidR="0045324B" w:rsidRPr="00F33EAB" w14:paraId="0E396924" w14:textId="77777777" w:rsidTr="0045324B">
        <w:trPr>
          <w:trHeight w:val="194"/>
        </w:trPr>
        <w:tc>
          <w:tcPr>
            <w:tcW w:w="6763" w:type="dxa"/>
          </w:tcPr>
          <w:p w14:paraId="36F8EA36" w14:textId="2C7DF716" w:rsidR="0045324B" w:rsidRDefault="0045324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TEPS (346)</w:t>
            </w:r>
          </w:p>
        </w:tc>
        <w:tc>
          <w:tcPr>
            <w:tcW w:w="2313" w:type="dxa"/>
          </w:tcPr>
          <w:p w14:paraId="063DDC4F" w14:textId="266291F1" w:rsidR="00060B38" w:rsidRPr="00F33EAB" w:rsidRDefault="0045324B" w:rsidP="00060B38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19</w:t>
            </w:r>
            <w:r w:rsidR="00806EC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</w:t>
            </w:r>
            <w:r w:rsidR="00D104D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 w:rsidR="00806EC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</w:p>
        </w:tc>
      </w:tr>
    </w:tbl>
    <w:p w14:paraId="7DDBD02E" w14:textId="353EFD31" w:rsidR="00DF1CA0" w:rsidRPr="0045324B" w:rsidRDefault="00DF1CA0" w:rsidP="00E4095D">
      <w:pPr>
        <w:spacing w:line="216" w:lineRule="auto"/>
        <w:rPr>
          <w:rFonts w:eastAsia="맑은 고딕"/>
        </w:rPr>
      </w:pPr>
    </w:p>
    <w:sectPr w:rsidR="00DF1CA0" w:rsidRPr="0045324B" w:rsidSect="00F33EAB">
      <w:footerReference w:type="default" r:id="rId9"/>
      <w:pgSz w:w="11907" w:h="16839" w:code="9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64BAC" w14:textId="77777777" w:rsidR="0044633F" w:rsidRDefault="0044633F">
      <w:pPr>
        <w:spacing w:after="0"/>
      </w:pPr>
      <w:r>
        <w:separator/>
      </w:r>
    </w:p>
  </w:endnote>
  <w:endnote w:type="continuationSeparator" w:id="0">
    <w:p w14:paraId="08555985" w14:textId="77777777" w:rsidR="0044633F" w:rsidRDefault="004463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3559D" w14:textId="77777777" w:rsidR="006270A9" w:rsidRDefault="009D5933">
    <w:pPr>
      <w:pStyle w:val="a8"/>
    </w:pPr>
    <w:r>
      <w:rPr>
        <w:lang w:val="ko-KR" w:bidi="ko-KR"/>
      </w:rPr>
      <w:fldChar w:fldCharType="begin"/>
    </w:r>
    <w:r>
      <w:rPr>
        <w:lang w:val="ko-KR" w:bidi="ko-KR"/>
      </w:rPr>
      <w:instrText xml:space="preserve"> PAGE   \* MERGEFORMAT </w:instrText>
    </w:r>
    <w:r>
      <w:rPr>
        <w:lang w:val="ko-KR" w:bidi="ko-KR"/>
      </w:rPr>
      <w:fldChar w:fldCharType="separate"/>
    </w:r>
    <w:r w:rsidR="00EB0D0C">
      <w:rPr>
        <w:noProof/>
        <w:lang w:val="ko-KR" w:bidi="ko-KR"/>
      </w:rPr>
      <w:t>2</w:t>
    </w:r>
    <w:r>
      <w:rPr>
        <w:noProof/>
        <w:lang w:val="ko-KR" w:bidi="ko-KR"/>
      </w:rPr>
      <w:fldChar w:fldCharType="end"/>
    </w:r>
    <w:r>
      <w:rPr>
        <w:lang w:val="ko-KR" w:bidi="ko-KR"/>
      </w:rPr>
      <w:t>페이지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3DE20" w14:textId="77777777" w:rsidR="0044633F" w:rsidRDefault="0044633F">
      <w:pPr>
        <w:spacing w:after="0"/>
      </w:pPr>
      <w:r>
        <w:separator/>
      </w:r>
    </w:p>
  </w:footnote>
  <w:footnote w:type="continuationSeparator" w:id="0">
    <w:p w14:paraId="3C1D7B1D" w14:textId="77777777" w:rsidR="0044633F" w:rsidRDefault="004463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058FC5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a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2FC5048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D9D5ECA"/>
    <w:multiLevelType w:val="multilevel"/>
    <w:tmpl w:val="2DB03242"/>
    <w:lvl w:ilvl="0">
      <w:start w:val="1"/>
      <w:numFmt w:val="decimal"/>
      <w:pStyle w:val="a0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 w15:restartNumberingAfterBreak="0">
    <w:nsid w:val="71866955"/>
    <w:multiLevelType w:val="multilevel"/>
    <w:tmpl w:val="01684A10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413357149">
    <w:abstractNumId w:val="9"/>
  </w:num>
  <w:num w:numId="2" w16cid:durableId="431513563">
    <w:abstractNumId w:val="9"/>
    <w:lvlOverride w:ilvl="0">
      <w:startOverride w:val="1"/>
    </w:lvlOverride>
  </w:num>
  <w:num w:numId="3" w16cid:durableId="1124616091">
    <w:abstractNumId w:val="9"/>
    <w:lvlOverride w:ilvl="0">
      <w:startOverride w:val="1"/>
    </w:lvlOverride>
  </w:num>
  <w:num w:numId="4" w16cid:durableId="2050832852">
    <w:abstractNumId w:val="9"/>
    <w:lvlOverride w:ilvl="0">
      <w:startOverride w:val="1"/>
    </w:lvlOverride>
  </w:num>
  <w:num w:numId="5" w16cid:durableId="247466914">
    <w:abstractNumId w:val="8"/>
  </w:num>
  <w:num w:numId="6" w16cid:durableId="571505253">
    <w:abstractNumId w:val="7"/>
  </w:num>
  <w:num w:numId="7" w16cid:durableId="1180125479">
    <w:abstractNumId w:val="6"/>
  </w:num>
  <w:num w:numId="8" w16cid:durableId="515733789">
    <w:abstractNumId w:val="5"/>
  </w:num>
  <w:num w:numId="9" w16cid:durableId="700477781">
    <w:abstractNumId w:val="4"/>
  </w:num>
  <w:num w:numId="10" w16cid:durableId="446658141">
    <w:abstractNumId w:val="3"/>
  </w:num>
  <w:num w:numId="11" w16cid:durableId="34545656">
    <w:abstractNumId w:val="2"/>
  </w:num>
  <w:num w:numId="12" w16cid:durableId="157620326">
    <w:abstractNumId w:val="1"/>
  </w:num>
  <w:num w:numId="13" w16cid:durableId="392509434">
    <w:abstractNumId w:val="0"/>
  </w:num>
  <w:num w:numId="14" w16cid:durableId="565385194">
    <w:abstractNumId w:val="13"/>
  </w:num>
  <w:num w:numId="15" w16cid:durableId="203759658">
    <w:abstractNumId w:val="16"/>
  </w:num>
  <w:num w:numId="16" w16cid:durableId="1308052431">
    <w:abstractNumId w:val="12"/>
  </w:num>
  <w:num w:numId="17" w16cid:durableId="35085736">
    <w:abstractNumId w:val="15"/>
  </w:num>
  <w:num w:numId="18" w16cid:durableId="907040009">
    <w:abstractNumId w:val="10"/>
  </w:num>
  <w:num w:numId="19" w16cid:durableId="1782138878">
    <w:abstractNumId w:val="19"/>
  </w:num>
  <w:num w:numId="20" w16cid:durableId="500974939">
    <w:abstractNumId w:val="17"/>
  </w:num>
  <w:num w:numId="21" w16cid:durableId="1830633710">
    <w:abstractNumId w:val="11"/>
  </w:num>
  <w:num w:numId="22" w16cid:durableId="1867980531">
    <w:abstractNumId w:val="14"/>
  </w:num>
  <w:num w:numId="23" w16cid:durableId="1116172561">
    <w:abstractNumId w:val="18"/>
  </w:num>
  <w:num w:numId="24" w16cid:durableId="2005156658">
    <w:abstractNumId w:val="9"/>
  </w:num>
  <w:num w:numId="25" w16cid:durableId="1908955585">
    <w:abstractNumId w:val="9"/>
  </w:num>
  <w:num w:numId="26" w16cid:durableId="1150053987">
    <w:abstractNumId w:val="9"/>
  </w:num>
  <w:num w:numId="27" w16cid:durableId="1497067575">
    <w:abstractNumId w:val="9"/>
  </w:num>
  <w:num w:numId="28" w16cid:durableId="1290746404">
    <w:abstractNumId w:val="9"/>
  </w:num>
  <w:num w:numId="29" w16cid:durableId="660890715">
    <w:abstractNumId w:val="9"/>
  </w:num>
  <w:num w:numId="30" w16cid:durableId="629282518">
    <w:abstractNumId w:val="9"/>
  </w:num>
  <w:num w:numId="31" w16cid:durableId="1761289626">
    <w:abstractNumId w:val="9"/>
  </w:num>
  <w:num w:numId="32" w16cid:durableId="779419704">
    <w:abstractNumId w:val="9"/>
  </w:num>
  <w:num w:numId="33" w16cid:durableId="1480532523">
    <w:abstractNumId w:val="9"/>
  </w:num>
  <w:num w:numId="34" w16cid:durableId="1553299649">
    <w:abstractNumId w:val="9"/>
  </w:num>
  <w:num w:numId="35" w16cid:durableId="705176910">
    <w:abstractNumId w:val="9"/>
  </w:num>
  <w:num w:numId="36" w16cid:durableId="2140998869">
    <w:abstractNumId w:val="9"/>
  </w:num>
  <w:num w:numId="37" w16cid:durableId="2015838267">
    <w:abstractNumId w:val="9"/>
  </w:num>
  <w:num w:numId="38" w16cid:durableId="260334587">
    <w:abstractNumId w:val="9"/>
  </w:num>
  <w:num w:numId="39" w16cid:durableId="1278440520">
    <w:abstractNumId w:val="9"/>
  </w:num>
  <w:num w:numId="40" w16cid:durableId="435710654">
    <w:abstractNumId w:val="9"/>
  </w:num>
  <w:num w:numId="41" w16cid:durableId="1749568804">
    <w:abstractNumId w:val="9"/>
  </w:num>
  <w:num w:numId="42" w16cid:durableId="1928878435">
    <w:abstractNumId w:val="9"/>
  </w:num>
  <w:num w:numId="43" w16cid:durableId="473330763">
    <w:abstractNumId w:val="9"/>
  </w:num>
  <w:num w:numId="44" w16cid:durableId="1463881708">
    <w:abstractNumId w:val="9"/>
  </w:num>
  <w:num w:numId="45" w16cid:durableId="2045976814">
    <w:abstractNumId w:val="9"/>
  </w:num>
  <w:num w:numId="46" w16cid:durableId="1972588058">
    <w:abstractNumId w:val="9"/>
  </w:num>
  <w:num w:numId="47" w16cid:durableId="1789422420">
    <w:abstractNumId w:val="9"/>
  </w:num>
  <w:num w:numId="48" w16cid:durableId="1050113905">
    <w:abstractNumId w:val="9"/>
  </w:num>
  <w:num w:numId="49" w16cid:durableId="710420971">
    <w:abstractNumId w:val="9"/>
  </w:num>
  <w:num w:numId="50" w16cid:durableId="335117710">
    <w:abstractNumId w:val="9"/>
  </w:num>
  <w:num w:numId="51" w16cid:durableId="1223560866">
    <w:abstractNumId w:val="9"/>
  </w:num>
  <w:num w:numId="52" w16cid:durableId="203173805">
    <w:abstractNumId w:val="9"/>
  </w:num>
  <w:num w:numId="53" w16cid:durableId="1520970072">
    <w:abstractNumId w:val="9"/>
  </w:num>
  <w:num w:numId="54" w16cid:durableId="245765941">
    <w:abstractNumId w:val="9"/>
  </w:num>
  <w:num w:numId="55" w16cid:durableId="992682770">
    <w:abstractNumId w:val="9"/>
  </w:num>
  <w:num w:numId="56" w16cid:durableId="2143190352">
    <w:abstractNumId w:val="9"/>
  </w:num>
  <w:num w:numId="57" w16cid:durableId="158350599">
    <w:abstractNumId w:val="9"/>
  </w:num>
  <w:num w:numId="58" w16cid:durableId="335573176">
    <w:abstractNumId w:val="9"/>
  </w:num>
  <w:num w:numId="59" w16cid:durableId="1145242072">
    <w:abstractNumId w:val="9"/>
  </w:num>
  <w:num w:numId="60" w16cid:durableId="1724452125">
    <w:abstractNumId w:val="9"/>
  </w:num>
  <w:num w:numId="61" w16cid:durableId="1838114280">
    <w:abstractNumId w:val="9"/>
  </w:num>
  <w:num w:numId="62" w16cid:durableId="2144689118">
    <w:abstractNumId w:val="9"/>
  </w:num>
  <w:num w:numId="63" w16cid:durableId="434832547">
    <w:abstractNumId w:val="9"/>
  </w:num>
  <w:num w:numId="64" w16cid:durableId="1996183820">
    <w:abstractNumId w:val="9"/>
  </w:num>
  <w:num w:numId="65" w16cid:durableId="985474633">
    <w:abstractNumId w:val="9"/>
  </w:num>
  <w:num w:numId="66" w16cid:durableId="1861814668">
    <w:abstractNumId w:val="9"/>
  </w:num>
  <w:num w:numId="67" w16cid:durableId="2137948085">
    <w:abstractNumId w:val="9"/>
  </w:num>
  <w:num w:numId="68" w16cid:durableId="189540120">
    <w:abstractNumId w:val="9"/>
  </w:num>
  <w:num w:numId="69" w16cid:durableId="254025176">
    <w:abstractNumId w:val="9"/>
  </w:num>
  <w:num w:numId="70" w16cid:durableId="745567824">
    <w:abstractNumId w:val="9"/>
  </w:num>
  <w:num w:numId="71" w16cid:durableId="1650012456">
    <w:abstractNumId w:val="9"/>
  </w:num>
  <w:num w:numId="72" w16cid:durableId="1564217692">
    <w:abstractNumId w:val="9"/>
  </w:num>
  <w:num w:numId="73" w16cid:durableId="1877767957">
    <w:abstractNumId w:val="9"/>
  </w:num>
  <w:num w:numId="74" w16cid:durableId="1611693882">
    <w:abstractNumId w:val="9"/>
  </w:num>
  <w:num w:numId="75" w16cid:durableId="1828814101">
    <w:abstractNumId w:val="9"/>
  </w:num>
  <w:num w:numId="76" w16cid:durableId="341400089">
    <w:abstractNumId w:val="9"/>
  </w:num>
  <w:num w:numId="77" w16cid:durableId="671445295">
    <w:abstractNumId w:val="9"/>
  </w:num>
  <w:num w:numId="78" w16cid:durableId="1110121665">
    <w:abstractNumId w:val="9"/>
  </w:num>
  <w:num w:numId="79" w16cid:durableId="880019142">
    <w:abstractNumId w:val="9"/>
  </w:num>
  <w:num w:numId="80" w16cid:durableId="1126578801">
    <w:abstractNumId w:val="9"/>
  </w:num>
  <w:num w:numId="81" w16cid:durableId="1823232552">
    <w:abstractNumId w:val="9"/>
  </w:num>
  <w:num w:numId="82" w16cid:durableId="1318264">
    <w:abstractNumId w:val="9"/>
  </w:num>
  <w:num w:numId="83" w16cid:durableId="933825033">
    <w:abstractNumId w:val="9"/>
  </w:num>
  <w:num w:numId="84" w16cid:durableId="2031029747">
    <w:abstractNumId w:val="9"/>
  </w:num>
  <w:num w:numId="85" w16cid:durableId="311833958">
    <w:abstractNumId w:val="9"/>
  </w:num>
  <w:num w:numId="86" w16cid:durableId="516771792">
    <w:abstractNumId w:val="9"/>
  </w:num>
  <w:num w:numId="87" w16cid:durableId="606154921">
    <w:abstractNumId w:val="9"/>
  </w:num>
  <w:num w:numId="88" w16cid:durableId="1066299830">
    <w:abstractNumId w:val="9"/>
  </w:num>
  <w:num w:numId="89" w16cid:durableId="122358519">
    <w:abstractNumId w:val="9"/>
  </w:num>
  <w:num w:numId="90" w16cid:durableId="360715907">
    <w:abstractNumId w:val="9"/>
  </w:num>
  <w:num w:numId="91" w16cid:durableId="336006042">
    <w:abstractNumId w:val="9"/>
  </w:num>
  <w:num w:numId="92" w16cid:durableId="159345756">
    <w:abstractNumId w:val="9"/>
  </w:num>
  <w:num w:numId="93" w16cid:durableId="194849974">
    <w:abstractNumId w:val="9"/>
  </w:num>
  <w:num w:numId="94" w16cid:durableId="1658151410">
    <w:abstractNumId w:val="9"/>
  </w:num>
  <w:num w:numId="95" w16cid:durableId="1583223776">
    <w:abstractNumId w:val="9"/>
  </w:num>
  <w:num w:numId="96" w16cid:durableId="2877877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7B"/>
    <w:rsid w:val="00001D77"/>
    <w:rsid w:val="0000694A"/>
    <w:rsid w:val="000217CE"/>
    <w:rsid w:val="000257A7"/>
    <w:rsid w:val="00030373"/>
    <w:rsid w:val="00047626"/>
    <w:rsid w:val="00060B38"/>
    <w:rsid w:val="0006144D"/>
    <w:rsid w:val="000665D1"/>
    <w:rsid w:val="0007053E"/>
    <w:rsid w:val="00071C04"/>
    <w:rsid w:val="00077BA3"/>
    <w:rsid w:val="00091238"/>
    <w:rsid w:val="0009156D"/>
    <w:rsid w:val="000921C4"/>
    <w:rsid w:val="00096105"/>
    <w:rsid w:val="000964F7"/>
    <w:rsid w:val="000A1D1F"/>
    <w:rsid w:val="000A4F08"/>
    <w:rsid w:val="000A4F59"/>
    <w:rsid w:val="000C0715"/>
    <w:rsid w:val="000C705B"/>
    <w:rsid w:val="000C71B7"/>
    <w:rsid w:val="000C7F09"/>
    <w:rsid w:val="000D4914"/>
    <w:rsid w:val="000F0568"/>
    <w:rsid w:val="000F6BA0"/>
    <w:rsid w:val="00101AFD"/>
    <w:rsid w:val="00102635"/>
    <w:rsid w:val="00107135"/>
    <w:rsid w:val="001074D6"/>
    <w:rsid w:val="0011066C"/>
    <w:rsid w:val="00134802"/>
    <w:rsid w:val="00136991"/>
    <w:rsid w:val="00140F96"/>
    <w:rsid w:val="00141A4C"/>
    <w:rsid w:val="00142FCF"/>
    <w:rsid w:val="001566F4"/>
    <w:rsid w:val="00157821"/>
    <w:rsid w:val="00165870"/>
    <w:rsid w:val="0017011B"/>
    <w:rsid w:val="00173DFD"/>
    <w:rsid w:val="00175DFA"/>
    <w:rsid w:val="001906B5"/>
    <w:rsid w:val="001A248F"/>
    <w:rsid w:val="001A4E48"/>
    <w:rsid w:val="001A6EA2"/>
    <w:rsid w:val="001B147B"/>
    <w:rsid w:val="001B29CF"/>
    <w:rsid w:val="001B2E2D"/>
    <w:rsid w:val="001C1241"/>
    <w:rsid w:val="001E5B4D"/>
    <w:rsid w:val="001E632F"/>
    <w:rsid w:val="001F0434"/>
    <w:rsid w:val="001F46DE"/>
    <w:rsid w:val="001F4A42"/>
    <w:rsid w:val="001F561B"/>
    <w:rsid w:val="0020612E"/>
    <w:rsid w:val="00212A04"/>
    <w:rsid w:val="00220A15"/>
    <w:rsid w:val="00230F0D"/>
    <w:rsid w:val="00236643"/>
    <w:rsid w:val="00242191"/>
    <w:rsid w:val="00242ACB"/>
    <w:rsid w:val="00243535"/>
    <w:rsid w:val="00246220"/>
    <w:rsid w:val="002528F3"/>
    <w:rsid w:val="00260429"/>
    <w:rsid w:val="002666C0"/>
    <w:rsid w:val="00267405"/>
    <w:rsid w:val="00267D47"/>
    <w:rsid w:val="00267FCF"/>
    <w:rsid w:val="00270B2D"/>
    <w:rsid w:val="002712C1"/>
    <w:rsid w:val="002767B3"/>
    <w:rsid w:val="0028220F"/>
    <w:rsid w:val="002840DF"/>
    <w:rsid w:val="002914B8"/>
    <w:rsid w:val="0029655C"/>
    <w:rsid w:val="002A12F4"/>
    <w:rsid w:val="002A4566"/>
    <w:rsid w:val="002A4AA1"/>
    <w:rsid w:val="002B145E"/>
    <w:rsid w:val="002C0E29"/>
    <w:rsid w:val="002C3DFB"/>
    <w:rsid w:val="002C6028"/>
    <w:rsid w:val="002F092C"/>
    <w:rsid w:val="002F0D5F"/>
    <w:rsid w:val="002F1F9E"/>
    <w:rsid w:val="00303993"/>
    <w:rsid w:val="00304136"/>
    <w:rsid w:val="003109F2"/>
    <w:rsid w:val="00316426"/>
    <w:rsid w:val="003205F4"/>
    <w:rsid w:val="003224FA"/>
    <w:rsid w:val="00326F88"/>
    <w:rsid w:val="003341E1"/>
    <w:rsid w:val="0034177C"/>
    <w:rsid w:val="00351B87"/>
    <w:rsid w:val="0035224C"/>
    <w:rsid w:val="00353132"/>
    <w:rsid w:val="00356C14"/>
    <w:rsid w:val="00357501"/>
    <w:rsid w:val="00364302"/>
    <w:rsid w:val="00370BBD"/>
    <w:rsid w:val="0038328A"/>
    <w:rsid w:val="00386E92"/>
    <w:rsid w:val="00393815"/>
    <w:rsid w:val="00393919"/>
    <w:rsid w:val="003A2232"/>
    <w:rsid w:val="003A2264"/>
    <w:rsid w:val="003B3500"/>
    <w:rsid w:val="003B751B"/>
    <w:rsid w:val="003C68BF"/>
    <w:rsid w:val="003D1631"/>
    <w:rsid w:val="003D1B9C"/>
    <w:rsid w:val="003E52EA"/>
    <w:rsid w:val="003E5E17"/>
    <w:rsid w:val="00402D77"/>
    <w:rsid w:val="00422183"/>
    <w:rsid w:val="00423775"/>
    <w:rsid w:val="00432F38"/>
    <w:rsid w:val="00434001"/>
    <w:rsid w:val="004346FE"/>
    <w:rsid w:val="00435A98"/>
    <w:rsid w:val="0044198B"/>
    <w:rsid w:val="00443ACF"/>
    <w:rsid w:val="0044633F"/>
    <w:rsid w:val="00446F34"/>
    <w:rsid w:val="0045324B"/>
    <w:rsid w:val="00460C1B"/>
    <w:rsid w:val="00464A06"/>
    <w:rsid w:val="00464EEC"/>
    <w:rsid w:val="00465D99"/>
    <w:rsid w:val="00466946"/>
    <w:rsid w:val="004671D5"/>
    <w:rsid w:val="004717EE"/>
    <w:rsid w:val="00471BE1"/>
    <w:rsid w:val="00472085"/>
    <w:rsid w:val="00475131"/>
    <w:rsid w:val="0048232C"/>
    <w:rsid w:val="004850F0"/>
    <w:rsid w:val="00486726"/>
    <w:rsid w:val="0048690C"/>
    <w:rsid w:val="004A04F1"/>
    <w:rsid w:val="004A5511"/>
    <w:rsid w:val="004A5BA8"/>
    <w:rsid w:val="004A6955"/>
    <w:rsid w:val="004B6C4D"/>
    <w:rsid w:val="004B7417"/>
    <w:rsid w:val="004C7BF2"/>
    <w:rsid w:val="004D3322"/>
    <w:rsid w:val="004E0DD9"/>
    <w:rsid w:val="004F2368"/>
    <w:rsid w:val="004F612C"/>
    <w:rsid w:val="004F76E4"/>
    <w:rsid w:val="005253FD"/>
    <w:rsid w:val="00532C31"/>
    <w:rsid w:val="005350E6"/>
    <w:rsid w:val="0053708C"/>
    <w:rsid w:val="005402DB"/>
    <w:rsid w:val="005416BC"/>
    <w:rsid w:val="0054236E"/>
    <w:rsid w:val="00543671"/>
    <w:rsid w:val="00564569"/>
    <w:rsid w:val="00566338"/>
    <w:rsid w:val="00566363"/>
    <w:rsid w:val="00567493"/>
    <w:rsid w:val="00570539"/>
    <w:rsid w:val="005712FD"/>
    <w:rsid w:val="00590E6B"/>
    <w:rsid w:val="0059734E"/>
    <w:rsid w:val="005A1DA1"/>
    <w:rsid w:val="005A481D"/>
    <w:rsid w:val="005A50ED"/>
    <w:rsid w:val="005B1D5C"/>
    <w:rsid w:val="005B1F78"/>
    <w:rsid w:val="005B7C5E"/>
    <w:rsid w:val="005C2BB1"/>
    <w:rsid w:val="005E097E"/>
    <w:rsid w:val="005E1048"/>
    <w:rsid w:val="005E6233"/>
    <w:rsid w:val="005F3A20"/>
    <w:rsid w:val="005F4834"/>
    <w:rsid w:val="00610C76"/>
    <w:rsid w:val="0061573C"/>
    <w:rsid w:val="00615AD5"/>
    <w:rsid w:val="006162D0"/>
    <w:rsid w:val="00617B26"/>
    <w:rsid w:val="006225E0"/>
    <w:rsid w:val="00624372"/>
    <w:rsid w:val="00624B4A"/>
    <w:rsid w:val="006270A9"/>
    <w:rsid w:val="006329EC"/>
    <w:rsid w:val="006343CF"/>
    <w:rsid w:val="00634EFC"/>
    <w:rsid w:val="006428B8"/>
    <w:rsid w:val="00647D62"/>
    <w:rsid w:val="00653B1A"/>
    <w:rsid w:val="0065628D"/>
    <w:rsid w:val="0065799A"/>
    <w:rsid w:val="00662404"/>
    <w:rsid w:val="00663E67"/>
    <w:rsid w:val="00666EB6"/>
    <w:rsid w:val="00667292"/>
    <w:rsid w:val="00667C52"/>
    <w:rsid w:val="00667C81"/>
    <w:rsid w:val="00675956"/>
    <w:rsid w:val="00681034"/>
    <w:rsid w:val="00681EE7"/>
    <w:rsid w:val="006860C8"/>
    <w:rsid w:val="0069007D"/>
    <w:rsid w:val="00693FCE"/>
    <w:rsid w:val="006A581D"/>
    <w:rsid w:val="006B288D"/>
    <w:rsid w:val="006C226E"/>
    <w:rsid w:val="006D677F"/>
    <w:rsid w:val="006E0197"/>
    <w:rsid w:val="006E139A"/>
    <w:rsid w:val="006E7097"/>
    <w:rsid w:val="006F26CA"/>
    <w:rsid w:val="006F567F"/>
    <w:rsid w:val="00707550"/>
    <w:rsid w:val="0070768D"/>
    <w:rsid w:val="00720596"/>
    <w:rsid w:val="00721422"/>
    <w:rsid w:val="00724431"/>
    <w:rsid w:val="007276CE"/>
    <w:rsid w:val="00731AA0"/>
    <w:rsid w:val="00732081"/>
    <w:rsid w:val="00735985"/>
    <w:rsid w:val="0074569E"/>
    <w:rsid w:val="00755513"/>
    <w:rsid w:val="0075590E"/>
    <w:rsid w:val="007565A1"/>
    <w:rsid w:val="0075799C"/>
    <w:rsid w:val="007838FA"/>
    <w:rsid w:val="0078580A"/>
    <w:rsid w:val="007979D9"/>
    <w:rsid w:val="007B1D3A"/>
    <w:rsid w:val="007C096D"/>
    <w:rsid w:val="007C3878"/>
    <w:rsid w:val="007C42B4"/>
    <w:rsid w:val="007D4194"/>
    <w:rsid w:val="007E0667"/>
    <w:rsid w:val="007E101A"/>
    <w:rsid w:val="007E3485"/>
    <w:rsid w:val="007E6B56"/>
    <w:rsid w:val="007E73C7"/>
    <w:rsid w:val="007F799E"/>
    <w:rsid w:val="008049A2"/>
    <w:rsid w:val="00804AFC"/>
    <w:rsid w:val="00806A1A"/>
    <w:rsid w:val="00806D1F"/>
    <w:rsid w:val="00806EC9"/>
    <w:rsid w:val="0080716F"/>
    <w:rsid w:val="00807A13"/>
    <w:rsid w:val="0081298C"/>
    <w:rsid w:val="00816216"/>
    <w:rsid w:val="00821846"/>
    <w:rsid w:val="0082335F"/>
    <w:rsid w:val="008251F7"/>
    <w:rsid w:val="00826BF7"/>
    <w:rsid w:val="0083185E"/>
    <w:rsid w:val="008352AF"/>
    <w:rsid w:val="008375F0"/>
    <w:rsid w:val="00837CCF"/>
    <w:rsid w:val="00840F72"/>
    <w:rsid w:val="00846DC3"/>
    <w:rsid w:val="00847028"/>
    <w:rsid w:val="0085296F"/>
    <w:rsid w:val="00856BF6"/>
    <w:rsid w:val="008620FD"/>
    <w:rsid w:val="00864CB3"/>
    <w:rsid w:val="00867198"/>
    <w:rsid w:val="0087734B"/>
    <w:rsid w:val="0088135B"/>
    <w:rsid w:val="00881678"/>
    <w:rsid w:val="00886957"/>
    <w:rsid w:val="008936D7"/>
    <w:rsid w:val="008A305A"/>
    <w:rsid w:val="008A3D1C"/>
    <w:rsid w:val="008A6F66"/>
    <w:rsid w:val="008C3331"/>
    <w:rsid w:val="008C5EA9"/>
    <w:rsid w:val="008D022B"/>
    <w:rsid w:val="008D2744"/>
    <w:rsid w:val="008D7433"/>
    <w:rsid w:val="008D7649"/>
    <w:rsid w:val="008E00B6"/>
    <w:rsid w:val="008E0851"/>
    <w:rsid w:val="008E5060"/>
    <w:rsid w:val="008E5B7B"/>
    <w:rsid w:val="008F077F"/>
    <w:rsid w:val="008F1DA9"/>
    <w:rsid w:val="008F65E7"/>
    <w:rsid w:val="008F6806"/>
    <w:rsid w:val="008F6EC2"/>
    <w:rsid w:val="008F76C3"/>
    <w:rsid w:val="00901827"/>
    <w:rsid w:val="00901AC2"/>
    <w:rsid w:val="00915123"/>
    <w:rsid w:val="00922D0B"/>
    <w:rsid w:val="00930FD5"/>
    <w:rsid w:val="00935E1E"/>
    <w:rsid w:val="0095159C"/>
    <w:rsid w:val="009515F1"/>
    <w:rsid w:val="00954E29"/>
    <w:rsid w:val="0095528A"/>
    <w:rsid w:val="00960C16"/>
    <w:rsid w:val="009636EB"/>
    <w:rsid w:val="009648F0"/>
    <w:rsid w:val="0096780E"/>
    <w:rsid w:val="0097413D"/>
    <w:rsid w:val="009761E3"/>
    <w:rsid w:val="0098118F"/>
    <w:rsid w:val="00984896"/>
    <w:rsid w:val="009965DB"/>
    <w:rsid w:val="009A55DF"/>
    <w:rsid w:val="009B59F7"/>
    <w:rsid w:val="009B5A5F"/>
    <w:rsid w:val="009D024C"/>
    <w:rsid w:val="009D223D"/>
    <w:rsid w:val="009D358E"/>
    <w:rsid w:val="009D5933"/>
    <w:rsid w:val="009E2503"/>
    <w:rsid w:val="009E2F34"/>
    <w:rsid w:val="009F3508"/>
    <w:rsid w:val="00A10341"/>
    <w:rsid w:val="00A11BF2"/>
    <w:rsid w:val="00A1396E"/>
    <w:rsid w:val="00A1532F"/>
    <w:rsid w:val="00A17B15"/>
    <w:rsid w:val="00A4036E"/>
    <w:rsid w:val="00A74A3C"/>
    <w:rsid w:val="00A817A2"/>
    <w:rsid w:val="00A84244"/>
    <w:rsid w:val="00A9440F"/>
    <w:rsid w:val="00A97157"/>
    <w:rsid w:val="00AA4244"/>
    <w:rsid w:val="00AA6811"/>
    <w:rsid w:val="00AA698E"/>
    <w:rsid w:val="00AB0A7F"/>
    <w:rsid w:val="00AC4161"/>
    <w:rsid w:val="00AC4A5D"/>
    <w:rsid w:val="00AC68D0"/>
    <w:rsid w:val="00AC6AB2"/>
    <w:rsid w:val="00AD4085"/>
    <w:rsid w:val="00AE635E"/>
    <w:rsid w:val="00AF57BE"/>
    <w:rsid w:val="00B015BC"/>
    <w:rsid w:val="00B02384"/>
    <w:rsid w:val="00B0289D"/>
    <w:rsid w:val="00B04522"/>
    <w:rsid w:val="00B30CAD"/>
    <w:rsid w:val="00B3123B"/>
    <w:rsid w:val="00B31D55"/>
    <w:rsid w:val="00B368F5"/>
    <w:rsid w:val="00B421D0"/>
    <w:rsid w:val="00B43537"/>
    <w:rsid w:val="00B5320A"/>
    <w:rsid w:val="00B62ACE"/>
    <w:rsid w:val="00B64539"/>
    <w:rsid w:val="00B65990"/>
    <w:rsid w:val="00B662C6"/>
    <w:rsid w:val="00B74C3C"/>
    <w:rsid w:val="00B75FA4"/>
    <w:rsid w:val="00B85492"/>
    <w:rsid w:val="00B93838"/>
    <w:rsid w:val="00B97A89"/>
    <w:rsid w:val="00BB2F46"/>
    <w:rsid w:val="00BB5C25"/>
    <w:rsid w:val="00BB7099"/>
    <w:rsid w:val="00BB77D6"/>
    <w:rsid w:val="00BC13B0"/>
    <w:rsid w:val="00BC395B"/>
    <w:rsid w:val="00BC5421"/>
    <w:rsid w:val="00BC6D93"/>
    <w:rsid w:val="00BD0F1D"/>
    <w:rsid w:val="00BD0FAF"/>
    <w:rsid w:val="00BD2777"/>
    <w:rsid w:val="00BD39E7"/>
    <w:rsid w:val="00BD474D"/>
    <w:rsid w:val="00BD713E"/>
    <w:rsid w:val="00BD768D"/>
    <w:rsid w:val="00BE028E"/>
    <w:rsid w:val="00BE1BDA"/>
    <w:rsid w:val="00BE1C32"/>
    <w:rsid w:val="00BE69C7"/>
    <w:rsid w:val="00BF1BF0"/>
    <w:rsid w:val="00BF6BF4"/>
    <w:rsid w:val="00C1043C"/>
    <w:rsid w:val="00C10A24"/>
    <w:rsid w:val="00C138EE"/>
    <w:rsid w:val="00C158D0"/>
    <w:rsid w:val="00C209AC"/>
    <w:rsid w:val="00C21C94"/>
    <w:rsid w:val="00C230DD"/>
    <w:rsid w:val="00C24CC9"/>
    <w:rsid w:val="00C30B21"/>
    <w:rsid w:val="00C355C4"/>
    <w:rsid w:val="00C37C3C"/>
    <w:rsid w:val="00C4511B"/>
    <w:rsid w:val="00C51E00"/>
    <w:rsid w:val="00C52278"/>
    <w:rsid w:val="00C54E83"/>
    <w:rsid w:val="00C57E85"/>
    <w:rsid w:val="00C60F70"/>
    <w:rsid w:val="00C61F8E"/>
    <w:rsid w:val="00C73B8D"/>
    <w:rsid w:val="00C7517F"/>
    <w:rsid w:val="00C82538"/>
    <w:rsid w:val="00C85E5F"/>
    <w:rsid w:val="00C946A0"/>
    <w:rsid w:val="00C965F3"/>
    <w:rsid w:val="00C9702E"/>
    <w:rsid w:val="00C97BC6"/>
    <w:rsid w:val="00CA0584"/>
    <w:rsid w:val="00CA2B26"/>
    <w:rsid w:val="00CA2C6E"/>
    <w:rsid w:val="00CA39E8"/>
    <w:rsid w:val="00CA5239"/>
    <w:rsid w:val="00CB08F1"/>
    <w:rsid w:val="00CB0E90"/>
    <w:rsid w:val="00CB157D"/>
    <w:rsid w:val="00CB3DCE"/>
    <w:rsid w:val="00CB496F"/>
    <w:rsid w:val="00CB4B4C"/>
    <w:rsid w:val="00CB54E2"/>
    <w:rsid w:val="00CC3B2E"/>
    <w:rsid w:val="00CD04EB"/>
    <w:rsid w:val="00CD53FC"/>
    <w:rsid w:val="00CD6FA3"/>
    <w:rsid w:val="00CE4C26"/>
    <w:rsid w:val="00CF26CC"/>
    <w:rsid w:val="00D03660"/>
    <w:rsid w:val="00D104DD"/>
    <w:rsid w:val="00D10C78"/>
    <w:rsid w:val="00D11B55"/>
    <w:rsid w:val="00D12F5A"/>
    <w:rsid w:val="00D14D10"/>
    <w:rsid w:val="00D24A1B"/>
    <w:rsid w:val="00D2769C"/>
    <w:rsid w:val="00D31EF2"/>
    <w:rsid w:val="00D31F7B"/>
    <w:rsid w:val="00D37F95"/>
    <w:rsid w:val="00D50CFB"/>
    <w:rsid w:val="00D5667A"/>
    <w:rsid w:val="00D63C00"/>
    <w:rsid w:val="00D63EFD"/>
    <w:rsid w:val="00D65416"/>
    <w:rsid w:val="00D672A0"/>
    <w:rsid w:val="00D720D1"/>
    <w:rsid w:val="00D74E9A"/>
    <w:rsid w:val="00D827F6"/>
    <w:rsid w:val="00D83DBA"/>
    <w:rsid w:val="00D85987"/>
    <w:rsid w:val="00D87A21"/>
    <w:rsid w:val="00D87AD5"/>
    <w:rsid w:val="00D97271"/>
    <w:rsid w:val="00DA0DC0"/>
    <w:rsid w:val="00DA2575"/>
    <w:rsid w:val="00DB0545"/>
    <w:rsid w:val="00DB3DB7"/>
    <w:rsid w:val="00DB71CC"/>
    <w:rsid w:val="00DC08BA"/>
    <w:rsid w:val="00DC1921"/>
    <w:rsid w:val="00DD0E2F"/>
    <w:rsid w:val="00DE01E4"/>
    <w:rsid w:val="00DE5082"/>
    <w:rsid w:val="00DE50E5"/>
    <w:rsid w:val="00DF1CA0"/>
    <w:rsid w:val="00DF7719"/>
    <w:rsid w:val="00E110DD"/>
    <w:rsid w:val="00E15D92"/>
    <w:rsid w:val="00E2008D"/>
    <w:rsid w:val="00E200A7"/>
    <w:rsid w:val="00E236E8"/>
    <w:rsid w:val="00E26BE5"/>
    <w:rsid w:val="00E311C0"/>
    <w:rsid w:val="00E35D3A"/>
    <w:rsid w:val="00E4095D"/>
    <w:rsid w:val="00E51DE6"/>
    <w:rsid w:val="00E52D47"/>
    <w:rsid w:val="00E617DD"/>
    <w:rsid w:val="00E67846"/>
    <w:rsid w:val="00E6792D"/>
    <w:rsid w:val="00E72B32"/>
    <w:rsid w:val="00E7422E"/>
    <w:rsid w:val="00E777CB"/>
    <w:rsid w:val="00E81CC0"/>
    <w:rsid w:val="00E83E4B"/>
    <w:rsid w:val="00E90F1B"/>
    <w:rsid w:val="00E93689"/>
    <w:rsid w:val="00EB0D0C"/>
    <w:rsid w:val="00EB42C3"/>
    <w:rsid w:val="00EB4F12"/>
    <w:rsid w:val="00EB5142"/>
    <w:rsid w:val="00EB517A"/>
    <w:rsid w:val="00EE4327"/>
    <w:rsid w:val="00EF50B0"/>
    <w:rsid w:val="00EF6C39"/>
    <w:rsid w:val="00EF6F45"/>
    <w:rsid w:val="00EF7CD2"/>
    <w:rsid w:val="00F0233C"/>
    <w:rsid w:val="00F03139"/>
    <w:rsid w:val="00F037FA"/>
    <w:rsid w:val="00F03A49"/>
    <w:rsid w:val="00F07126"/>
    <w:rsid w:val="00F105C0"/>
    <w:rsid w:val="00F12AA8"/>
    <w:rsid w:val="00F33EAB"/>
    <w:rsid w:val="00F62EF8"/>
    <w:rsid w:val="00F63A2E"/>
    <w:rsid w:val="00F8209D"/>
    <w:rsid w:val="00F848CE"/>
    <w:rsid w:val="00F8513F"/>
    <w:rsid w:val="00F86587"/>
    <w:rsid w:val="00F947AA"/>
    <w:rsid w:val="00F953C3"/>
    <w:rsid w:val="00FB0982"/>
    <w:rsid w:val="00FB1E5A"/>
    <w:rsid w:val="00FC3867"/>
    <w:rsid w:val="00FC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7FF6E"/>
  <w15:chartTrackingRefBased/>
  <w15:docId w15:val="{6CD28C52-7736-49F8-864C-6115A5F8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ko-KR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C1241"/>
    <w:pPr>
      <w:spacing w:after="80"/>
    </w:pPr>
  </w:style>
  <w:style w:type="paragraph" w:styleId="1">
    <w:name w:val="heading 1"/>
    <w:basedOn w:val="a1"/>
    <w:link w:val="1Char"/>
    <w:uiPriority w:val="9"/>
    <w:qFormat/>
    <w:rsid w:val="00EB0D0C"/>
    <w:pPr>
      <w:keepNext/>
      <w:keepLines/>
      <w:spacing w:before="80" w:afterLines="40" w:after="4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2">
    <w:name w:val="heading 2"/>
    <w:basedOn w:val="a1"/>
    <w:next w:val="a1"/>
    <w:link w:val="2Char"/>
    <w:uiPriority w:val="9"/>
    <w:unhideWhenUsed/>
    <w:qFormat/>
    <w:rsid w:val="00EB0D0C"/>
    <w:pPr>
      <w:keepNext/>
      <w:keepLines/>
      <w:spacing w:before="2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link w:val="Char"/>
    <w:uiPriority w:val="1"/>
    <w:qFormat/>
    <w:rsid w:val="00EB0D0C"/>
    <w:pPr>
      <w:pBdr>
        <w:bottom w:val="single" w:sz="12" w:space="4" w:color="39A5B7" w:themeColor="accent1"/>
      </w:pBdr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Char">
    <w:name w:val="제목 Char"/>
    <w:basedOn w:val="a2"/>
    <w:link w:val="a5"/>
    <w:uiPriority w:val="1"/>
    <w:rsid w:val="00EB0D0C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a6">
    <w:name w:val="Placeholder Text"/>
    <w:basedOn w:val="a2"/>
    <w:uiPriority w:val="99"/>
    <w:semiHidden/>
    <w:rsid w:val="00E83E4B"/>
    <w:rPr>
      <w:color w:val="393939" w:themeColor="text2" w:themeShade="BF"/>
    </w:rPr>
  </w:style>
  <w:style w:type="paragraph" w:styleId="a">
    <w:name w:val="List Bullet"/>
    <w:basedOn w:val="a1"/>
    <w:uiPriority w:val="10"/>
    <w:unhideWhenUsed/>
    <w:qFormat/>
    <w:rsid w:val="00EB0D0C"/>
    <w:pPr>
      <w:numPr>
        <w:numId w:val="21"/>
      </w:numPr>
      <w:ind w:left="215" w:hanging="215"/>
      <w:contextualSpacing/>
    </w:pPr>
  </w:style>
  <w:style w:type="paragraph" w:styleId="a7">
    <w:name w:val="header"/>
    <w:basedOn w:val="a1"/>
    <w:link w:val="Char0"/>
    <w:uiPriority w:val="99"/>
    <w:unhideWhenUsed/>
    <w:pPr>
      <w:spacing w:after="0"/>
    </w:pPr>
  </w:style>
  <w:style w:type="character" w:customStyle="1" w:styleId="Char0">
    <w:name w:val="머리글 Char"/>
    <w:basedOn w:val="a2"/>
    <w:link w:val="a7"/>
    <w:uiPriority w:val="99"/>
  </w:style>
  <w:style w:type="paragraph" w:styleId="a8">
    <w:name w:val="footer"/>
    <w:basedOn w:val="a1"/>
    <w:link w:val="Char1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Char1">
    <w:name w:val="바닥글 Char"/>
    <w:basedOn w:val="a2"/>
    <w:link w:val="a8"/>
    <w:uiPriority w:val="99"/>
    <w:rsid w:val="00681034"/>
    <w:rPr>
      <w:color w:val="2A7B88" w:themeColor="accent1" w:themeShade="BF"/>
    </w:rPr>
  </w:style>
  <w:style w:type="character" w:customStyle="1" w:styleId="1Char">
    <w:name w:val="제목 1 Char"/>
    <w:basedOn w:val="a2"/>
    <w:link w:val="1"/>
    <w:uiPriority w:val="9"/>
    <w:rsid w:val="00EB0D0C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2Char">
    <w:name w:val="제목 2 Char"/>
    <w:basedOn w:val="a2"/>
    <w:link w:val="2"/>
    <w:uiPriority w:val="9"/>
    <w:rsid w:val="00EB0D0C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">
    <w:name w:val="TOC Heading"/>
    <w:basedOn w:val="1"/>
    <w:next w:val="a1"/>
    <w:uiPriority w:val="39"/>
    <w:semiHidden/>
    <w:unhideWhenUsed/>
    <w:qFormat/>
    <w:pPr>
      <w:contextualSpacing w:val="0"/>
      <w:outlineLvl w:val="9"/>
    </w:pPr>
  </w:style>
  <w:style w:type="character" w:styleId="a9">
    <w:name w:val="Intense Emphasis"/>
    <w:basedOn w:val="a2"/>
    <w:uiPriority w:val="21"/>
    <w:semiHidden/>
    <w:unhideWhenUsed/>
    <w:qFormat/>
    <w:rPr>
      <w:i/>
      <w:iCs/>
      <w:color w:val="2A7B88" w:themeColor="accent1" w:themeShade="BF"/>
    </w:rPr>
  </w:style>
  <w:style w:type="character" w:styleId="aa">
    <w:name w:val="Intense Reference"/>
    <w:basedOn w:val="a2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ab">
    <w:name w:val="Intense Quote"/>
    <w:basedOn w:val="a1"/>
    <w:next w:val="a1"/>
    <w:link w:val="Char2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Char2">
    <w:name w:val="강한 인용 Char"/>
    <w:basedOn w:val="a2"/>
    <w:link w:val="ab"/>
    <w:uiPriority w:val="30"/>
    <w:semiHidden/>
    <w:rPr>
      <w:i/>
      <w:iCs/>
      <w:color w:val="2A7B88" w:themeColor="accent1" w:themeShade="BF"/>
    </w:rPr>
  </w:style>
  <w:style w:type="paragraph" w:styleId="a0">
    <w:name w:val="List Number"/>
    <w:basedOn w:val="a1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ac">
    <w:name w:val="FollowedHyperlink"/>
    <w:basedOn w:val="a2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ad">
    <w:name w:val="Hyperlink"/>
    <w:basedOn w:val="a2"/>
    <w:uiPriority w:val="99"/>
    <w:unhideWhenUsed/>
    <w:rsid w:val="00E83E4B"/>
    <w:rPr>
      <w:color w:val="2A7B88" w:themeColor="accent1" w:themeShade="BF"/>
      <w:u w:val="single"/>
    </w:rPr>
  </w:style>
  <w:style w:type="paragraph" w:styleId="3">
    <w:name w:val="Body Text 3"/>
    <w:basedOn w:val="a1"/>
    <w:link w:val="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Char">
    <w:name w:val="본문 3 Char"/>
    <w:basedOn w:val="a2"/>
    <w:link w:val="3"/>
    <w:uiPriority w:val="99"/>
    <w:semiHidden/>
    <w:rsid w:val="00E83E4B"/>
    <w:rPr>
      <w:szCs w:val="16"/>
    </w:rPr>
  </w:style>
  <w:style w:type="paragraph" w:styleId="ae">
    <w:name w:val="Block Text"/>
    <w:basedOn w:val="a1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30">
    <w:name w:val="Body Text Indent 3"/>
    <w:basedOn w:val="a1"/>
    <w:link w:val="3Char0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Char0">
    <w:name w:val="본문 들여쓰기 3 Char"/>
    <w:basedOn w:val="a2"/>
    <w:link w:val="30"/>
    <w:uiPriority w:val="99"/>
    <w:semiHidden/>
    <w:rsid w:val="00E83E4B"/>
    <w:rPr>
      <w:szCs w:val="16"/>
    </w:rPr>
  </w:style>
  <w:style w:type="character" w:styleId="af">
    <w:name w:val="annotation reference"/>
    <w:basedOn w:val="a2"/>
    <w:uiPriority w:val="99"/>
    <w:semiHidden/>
    <w:unhideWhenUsed/>
    <w:rsid w:val="0028220F"/>
    <w:rPr>
      <w:sz w:val="22"/>
      <w:szCs w:val="16"/>
    </w:rPr>
  </w:style>
  <w:style w:type="paragraph" w:styleId="af0">
    <w:name w:val="Document Map"/>
    <w:basedOn w:val="a1"/>
    <w:link w:val="Char3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Char3">
    <w:name w:val="문서 구조 Char"/>
    <w:basedOn w:val="a2"/>
    <w:link w:val="af0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Char">
    <w:name w:val="제목 8 Char"/>
    <w:basedOn w:val="a2"/>
    <w:link w:val="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Char">
    <w:name w:val="제목 9 Char"/>
    <w:basedOn w:val="a2"/>
    <w:link w:val="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1">
    <w:name w:val="caption"/>
    <w:basedOn w:val="a1"/>
    <w:next w:val="a1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af2">
    <w:name w:val="Balloon Text"/>
    <w:basedOn w:val="a1"/>
    <w:link w:val="Char4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Char4">
    <w:name w:val="풍선 도움말 텍스트 Char"/>
    <w:basedOn w:val="a2"/>
    <w:link w:val="af2"/>
    <w:uiPriority w:val="99"/>
    <w:semiHidden/>
    <w:rsid w:val="0028220F"/>
    <w:rPr>
      <w:rFonts w:ascii="Segoe UI" w:hAnsi="Segoe UI" w:cs="Segoe UI"/>
      <w:szCs w:val="18"/>
    </w:rPr>
  </w:style>
  <w:style w:type="paragraph" w:styleId="af3">
    <w:name w:val="annotation text"/>
    <w:basedOn w:val="a1"/>
    <w:link w:val="Char5"/>
    <w:uiPriority w:val="99"/>
    <w:semiHidden/>
    <w:unhideWhenUsed/>
    <w:rsid w:val="0028220F"/>
    <w:rPr>
      <w:szCs w:val="20"/>
    </w:rPr>
  </w:style>
  <w:style w:type="character" w:customStyle="1" w:styleId="Char5">
    <w:name w:val="메모 텍스트 Char"/>
    <w:basedOn w:val="a2"/>
    <w:link w:val="af3"/>
    <w:uiPriority w:val="99"/>
    <w:semiHidden/>
    <w:rsid w:val="0028220F"/>
    <w:rPr>
      <w:szCs w:val="20"/>
    </w:rPr>
  </w:style>
  <w:style w:type="paragraph" w:styleId="af4">
    <w:name w:val="annotation subject"/>
    <w:basedOn w:val="af3"/>
    <w:next w:val="af3"/>
    <w:link w:val="Char6"/>
    <w:uiPriority w:val="99"/>
    <w:semiHidden/>
    <w:unhideWhenUsed/>
    <w:rsid w:val="0028220F"/>
    <w:rPr>
      <w:b/>
      <w:bCs/>
    </w:rPr>
  </w:style>
  <w:style w:type="character" w:customStyle="1" w:styleId="Char6">
    <w:name w:val="메모 주제 Char"/>
    <w:basedOn w:val="Char5"/>
    <w:link w:val="af4"/>
    <w:uiPriority w:val="99"/>
    <w:semiHidden/>
    <w:rsid w:val="0028220F"/>
    <w:rPr>
      <w:b/>
      <w:bCs/>
      <w:szCs w:val="20"/>
    </w:rPr>
  </w:style>
  <w:style w:type="paragraph" w:styleId="af5">
    <w:name w:val="endnote text"/>
    <w:basedOn w:val="a1"/>
    <w:link w:val="Char7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Char7">
    <w:name w:val="미주 텍스트 Char"/>
    <w:basedOn w:val="a2"/>
    <w:link w:val="af5"/>
    <w:uiPriority w:val="99"/>
    <w:semiHidden/>
    <w:rsid w:val="0028220F"/>
    <w:rPr>
      <w:szCs w:val="20"/>
    </w:rPr>
  </w:style>
  <w:style w:type="paragraph" w:styleId="af6">
    <w:name w:val="envelope return"/>
    <w:basedOn w:val="a1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7">
    <w:name w:val="footnote text"/>
    <w:basedOn w:val="a1"/>
    <w:link w:val="Char8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Char8">
    <w:name w:val="각주 텍스트 Char"/>
    <w:basedOn w:val="a2"/>
    <w:link w:val="af7"/>
    <w:uiPriority w:val="99"/>
    <w:semiHidden/>
    <w:rsid w:val="0028220F"/>
    <w:rPr>
      <w:szCs w:val="20"/>
    </w:rPr>
  </w:style>
  <w:style w:type="character" w:styleId="HTML">
    <w:name w:val="HTML Code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2"/>
    <w:link w:val="HTML1"/>
    <w:uiPriority w:val="99"/>
    <w:semiHidden/>
    <w:rsid w:val="0028220F"/>
    <w:rPr>
      <w:rFonts w:ascii="Consolas" w:hAnsi="Consolas"/>
      <w:szCs w:val="20"/>
    </w:rPr>
  </w:style>
  <w:style w:type="character" w:styleId="HTML2">
    <w:name w:val="HTML Typewriter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af8">
    <w:name w:val="macro"/>
    <w:link w:val="Char9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9">
    <w:name w:val="매크로 텍스트 Char"/>
    <w:basedOn w:val="a2"/>
    <w:link w:val="af8"/>
    <w:uiPriority w:val="99"/>
    <w:semiHidden/>
    <w:rsid w:val="0028220F"/>
    <w:rPr>
      <w:rFonts w:ascii="Consolas" w:hAnsi="Consolas"/>
      <w:szCs w:val="20"/>
    </w:rPr>
  </w:style>
  <w:style w:type="paragraph" w:styleId="af9">
    <w:name w:val="Plain Text"/>
    <w:basedOn w:val="a1"/>
    <w:link w:val="Chara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Chara">
    <w:name w:val="글자만 Char"/>
    <w:basedOn w:val="a2"/>
    <w:link w:val="af9"/>
    <w:uiPriority w:val="99"/>
    <w:semiHidden/>
    <w:rsid w:val="0028220F"/>
    <w:rPr>
      <w:rFonts w:ascii="Consolas" w:hAnsi="Consolas"/>
      <w:szCs w:val="21"/>
    </w:rPr>
  </w:style>
  <w:style w:type="character" w:styleId="afa">
    <w:name w:val="Unresolved Mention"/>
    <w:basedOn w:val="a2"/>
    <w:uiPriority w:val="99"/>
    <w:semiHidden/>
    <w:unhideWhenUsed/>
    <w:rsid w:val="00BB2F46"/>
    <w:rPr>
      <w:color w:val="605E5C"/>
      <w:shd w:val="clear" w:color="auto" w:fill="E1DFDD"/>
    </w:rPr>
  </w:style>
  <w:style w:type="table" w:styleId="afb">
    <w:name w:val="Table Grid"/>
    <w:basedOn w:val="a3"/>
    <w:uiPriority w:val="39"/>
    <w:rsid w:val="00464A0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vindah0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vin\AppData\Roaming\Microsoft\Templates\&#51060;&#47141;&#49436;(&#52972;&#47084;)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E3506-D82C-4CED-BBFB-4996233E1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이력서(컬러).dotx</Template>
  <TotalTime>274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govin</dc:creator>
  <cp:keywords/>
  <cp:lastModifiedBy>ECM</cp:lastModifiedBy>
  <cp:revision>460</cp:revision>
  <cp:lastPrinted>2025-07-02T14:20:00Z</cp:lastPrinted>
  <dcterms:created xsi:type="dcterms:W3CDTF">2023-08-15T01:05:00Z</dcterms:created>
  <dcterms:modified xsi:type="dcterms:W3CDTF">2026-02-25T08:43:00Z</dcterms:modified>
  <cp:version/>
</cp:coreProperties>
</file>