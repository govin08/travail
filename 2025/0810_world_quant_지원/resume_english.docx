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358DF" w14:textId="66322D73" w:rsidR="00F33EAB" w:rsidRPr="00F33EAB" w:rsidRDefault="00840F72" w:rsidP="0045324B">
      <w:pPr>
        <w:pStyle w:val="a5"/>
        <w:spacing w:line="216" w:lineRule="auto"/>
        <w:jc w:val="center"/>
        <w:rPr>
          <w:rFonts w:ascii="맑은 고딕" w:eastAsia="맑은 고딕" w:hAnsi="맑은 고딕" w:cs="맑은 고딕"/>
          <w:color w:val="auto"/>
          <w:sz w:val="36"/>
          <w:szCs w:val="36"/>
        </w:rPr>
      </w:pP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김선중 (</w:t>
      </w:r>
      <w:proofErr w:type="spellStart"/>
      <w:r w:rsidR="00F33EAB" w:rsidRPr="00F33EAB">
        <w:rPr>
          <w:rFonts w:ascii="맑은 고딕" w:eastAsia="맑은 고딕" w:hAnsi="맑은 고딕" w:cs="맑은 고딕"/>
          <w:color w:val="auto"/>
          <w:sz w:val="36"/>
          <w:szCs w:val="36"/>
        </w:rPr>
        <w:t>SunJoong</w:t>
      </w:r>
      <w:proofErr w:type="spellEnd"/>
      <w:r w:rsidR="00F33EAB" w:rsidRPr="00F33EAB">
        <w:rPr>
          <w:rFonts w:ascii="맑은 고딕" w:eastAsia="맑은 고딕" w:hAnsi="맑은 고딕" w:cs="맑은 고딕"/>
          <w:color w:val="auto"/>
          <w:sz w:val="36"/>
          <w:szCs w:val="36"/>
        </w:rPr>
        <w:t>, Kim</w:t>
      </w:r>
      <w:r>
        <w:rPr>
          <w:rFonts w:ascii="맑은 고딕" w:eastAsia="맑은 고딕" w:hAnsi="맑은 고딕" w:cs="맑은 고딕" w:hint="eastAsia"/>
          <w:color w:val="auto"/>
          <w:sz w:val="36"/>
          <w:szCs w:val="36"/>
        </w:rPr>
        <w:t>)</w:t>
      </w:r>
    </w:p>
    <w:p w14:paraId="39354073" w14:textId="7A29594E" w:rsidR="00F33EAB" w:rsidRPr="00F33EAB" w:rsidRDefault="00F33EAB" w:rsidP="0045324B">
      <w:pPr>
        <w:pStyle w:val="a5"/>
        <w:spacing w:line="216" w:lineRule="auto"/>
        <w:jc w:val="center"/>
        <w:rPr>
          <w:rFonts w:ascii="맑은 고딕" w:eastAsia="맑은 고딕" w:hAnsi="맑은 고딕"/>
          <w:color w:val="auto"/>
          <w:sz w:val="20"/>
          <w:szCs w:val="20"/>
        </w:rPr>
      </w:pPr>
      <w:r w:rsidRPr="00F33EAB">
        <w:rPr>
          <w:rFonts w:ascii="맑은 고딕" w:eastAsia="맑은 고딕" w:hAnsi="맑은 고딕"/>
          <w:color w:val="auto"/>
          <w:sz w:val="20"/>
          <w:szCs w:val="20"/>
        </w:rPr>
        <w:t xml:space="preserve">50, </w:t>
      </w:r>
      <w:proofErr w:type="spellStart"/>
      <w:r w:rsidRPr="00F33EAB">
        <w:rPr>
          <w:rFonts w:ascii="맑은 고딕" w:eastAsia="맑은 고딕" w:hAnsi="맑은 고딕"/>
          <w:color w:val="auto"/>
          <w:sz w:val="20"/>
          <w:szCs w:val="20"/>
        </w:rPr>
        <w:t>Haedeung-ro</w:t>
      </w:r>
      <w:proofErr w:type="spellEnd"/>
      <w:r w:rsidRPr="00F33EAB">
        <w:rPr>
          <w:rFonts w:ascii="맑은 고딕" w:eastAsia="맑은 고딕" w:hAnsi="맑은 고딕"/>
          <w:color w:val="auto"/>
          <w:sz w:val="20"/>
          <w:szCs w:val="20"/>
        </w:rPr>
        <w:t xml:space="preserve">, </w:t>
      </w:r>
      <w:proofErr w:type="spellStart"/>
      <w:r w:rsidRPr="00F33EAB">
        <w:rPr>
          <w:rFonts w:ascii="맑은 고딕" w:eastAsia="맑은 고딕" w:hAnsi="맑은 고딕"/>
          <w:color w:val="auto"/>
          <w:sz w:val="20"/>
          <w:szCs w:val="20"/>
        </w:rPr>
        <w:t>Dobong-gu</w:t>
      </w:r>
      <w:proofErr w:type="spellEnd"/>
      <w:r w:rsidR="00175DFA">
        <w:rPr>
          <w:rFonts w:ascii="맑은 고딕" w:eastAsia="맑은 고딕" w:hAnsi="맑은 고딕"/>
          <w:color w:val="auto"/>
          <w:sz w:val="20"/>
          <w:szCs w:val="20"/>
        </w:rPr>
        <w:t xml:space="preserve"> </w:t>
      </w:r>
      <w:r w:rsidRPr="00F33EAB">
        <w:rPr>
          <w:rFonts w:ascii="맑은 고딕" w:eastAsia="맑은 고딕" w:hAnsi="맑은 고딕"/>
          <w:color w:val="auto"/>
          <w:sz w:val="20"/>
          <w:szCs w:val="20"/>
        </w:rPr>
        <w:t>| 010-2405-7290 | govindah08@gmail.com | https://govin08.github.io</w:t>
      </w:r>
    </w:p>
    <w:p w14:paraId="4AF642A9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Education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2657"/>
      </w:tblGrid>
      <w:tr w:rsidR="00F33EAB" w:rsidRPr="00F33EAB" w14:paraId="76AF1462" w14:textId="77777777" w:rsidTr="00F953C3">
        <w:trPr>
          <w:trHeight w:val="68"/>
        </w:trPr>
        <w:tc>
          <w:tcPr>
            <w:tcW w:w="6662" w:type="dxa"/>
          </w:tcPr>
          <w:p w14:paraId="646820CA" w14:textId="5B5DAC15" w:rsidR="00F03139" w:rsidRPr="00F03139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Bachelor of Science in </w:t>
            </w:r>
            <w:r w:rsidRPr="00AE635E">
              <w:rPr>
                <w:rFonts w:ascii="맑은 고딕" w:eastAsia="맑은 고딕" w:hAnsi="맑은 고딕" w:cs="맑은 고딕"/>
                <w:sz w:val="20"/>
                <w:szCs w:val="20"/>
              </w:rPr>
              <w:t>Mathematics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, Korea University, Seoul</w:t>
            </w:r>
            <w:r w:rsidR="00F03139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(3.77/4.5)</w:t>
            </w:r>
          </w:p>
        </w:tc>
        <w:tc>
          <w:tcPr>
            <w:tcW w:w="2657" w:type="dxa"/>
          </w:tcPr>
          <w:p w14:paraId="09BEC598" w14:textId="61C69845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2015</w:t>
            </w:r>
            <w:r w:rsidR="00A44E6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F33EAB" w:rsidRPr="00F33EAB" w14:paraId="630B9D56" w14:textId="77777777" w:rsidTr="00F33EAB">
        <w:trPr>
          <w:trHeight w:val="68"/>
        </w:trPr>
        <w:tc>
          <w:tcPr>
            <w:tcW w:w="6662" w:type="dxa"/>
          </w:tcPr>
          <w:p w14:paraId="35ADEE56" w14:textId="72EACF26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Master of Science in </w:t>
            </w:r>
            <w:r w:rsidRPr="00AE635E">
              <w:rPr>
                <w:rFonts w:ascii="맑은 고딕" w:eastAsia="맑은 고딕" w:hAnsi="맑은 고딕" w:cs="맑은 고딕"/>
                <w:sz w:val="20"/>
                <w:szCs w:val="20"/>
              </w:rPr>
              <w:t>Mathematics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, Korea University, </w:t>
            </w:r>
            <w:r w:rsidRPr="00F33EAB">
              <w:rPr>
                <w:rFonts w:ascii="맑은 고딕" w:eastAsia="맑은 고딕" w:hAnsi="맑은 고딕" w:cs="맑은 고딕"/>
                <w:iCs/>
                <w:sz w:val="20"/>
                <w:szCs w:val="20"/>
              </w:rPr>
              <w:t>Seoul</w:t>
            </w:r>
            <w:r w:rsidR="00F03139">
              <w:rPr>
                <w:rFonts w:ascii="맑은 고딕" w:eastAsia="맑은 고딕" w:hAnsi="맑은 고딕" w:cs="맑은 고딕" w:hint="eastAsia"/>
                <w:iCs/>
                <w:sz w:val="20"/>
                <w:szCs w:val="20"/>
              </w:rPr>
              <w:t xml:space="preserve"> (3.92/4.5)</w:t>
            </w:r>
          </w:p>
        </w:tc>
        <w:tc>
          <w:tcPr>
            <w:tcW w:w="2657" w:type="dxa"/>
          </w:tcPr>
          <w:p w14:paraId="6C9D2119" w14:textId="1ACC7E43" w:rsidR="00F33EAB" w:rsidRPr="00F33EAB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2024</w:t>
            </w:r>
            <w:r w:rsidR="004B57D5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</w:tbl>
    <w:p w14:paraId="0E2E6F3D" w14:textId="77777777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4F9FE3C1" w14:textId="152D8405" w:rsidR="00F33EAB" w:rsidRPr="00F33EAB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Graduate School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8749AA" w:rsidRPr="00F33EAB" w14:paraId="7E58D59E" w14:textId="77777777" w:rsidTr="00171005">
        <w:trPr>
          <w:trHeight w:val="489"/>
        </w:trPr>
        <w:tc>
          <w:tcPr>
            <w:tcW w:w="6941" w:type="dxa"/>
          </w:tcPr>
          <w:p w14:paraId="6D69790D" w14:textId="57CA9236" w:rsidR="008749AA" w:rsidRPr="00935E1E" w:rsidRDefault="008749AA" w:rsidP="008749AA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935E1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Lipschitz constant</w:t>
            </w:r>
            <w:r w:rsidR="009F4549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</w:t>
            </w:r>
            <w:r w:rsidRPr="00935E1E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of deep neural network</w:t>
            </w:r>
            <w:r w:rsidR="009F4549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s</w:t>
            </w:r>
          </w:p>
          <w:p w14:paraId="45355B5A" w14:textId="44761BDD" w:rsidR="00330CB3" w:rsidRPr="00F33EAB" w:rsidRDefault="008749AA" w:rsidP="000D2F45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/>
                <w:sz w:val="20"/>
                <w:szCs w:val="20"/>
              </w:rPr>
              <w:t>S</w:t>
            </w:r>
            <w:r w:rsidRPr="00F33EAB">
              <w:rPr>
                <w:rFonts w:ascii="맑은 고딕" w:eastAsia="맑은 고딕" w:hAnsi="맑은 고딕"/>
                <w:sz w:val="20"/>
                <w:szCs w:val="20"/>
              </w:rPr>
              <w:t>urvey paper on stability of AI architectures</w:t>
            </w:r>
            <w:r w:rsidR="000D2F45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(Master</w:t>
            </w:r>
            <w:r w:rsidR="000D2F45">
              <w:rPr>
                <w:rFonts w:ascii="맑은 고딕" w:eastAsia="맑은 고딕" w:hAnsi="맑은 고딕"/>
                <w:sz w:val="20"/>
                <w:szCs w:val="20"/>
              </w:rPr>
              <w:t>’</w:t>
            </w:r>
            <w:r w:rsidR="000D2F45">
              <w:rPr>
                <w:rFonts w:ascii="맑은 고딕" w:eastAsia="맑은 고딕" w:hAnsi="맑은 고딕" w:hint="eastAsia"/>
                <w:sz w:val="20"/>
                <w:szCs w:val="20"/>
              </w:rPr>
              <w:t>s thesis)</w:t>
            </w:r>
          </w:p>
        </w:tc>
        <w:tc>
          <w:tcPr>
            <w:tcW w:w="2368" w:type="dxa"/>
          </w:tcPr>
          <w:p w14:paraId="2AFE7199" w14:textId="5B4215DE" w:rsidR="008749AA" w:rsidRPr="00F33EAB" w:rsidRDefault="008749AA" w:rsidP="008749AA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.07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522454">
              <w:rPr>
                <w:rFonts w:ascii="맑은 고딕" w:eastAsia="맑은 고딕" w:hAnsi="맑은 고딕" w:cs="맑은 고딕"/>
                <w:sz w:val="20"/>
                <w:szCs w:val="20"/>
              </w:rPr>
              <w:t>–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="00944CB6"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 w:rsidR="00944CB6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</w:t>
            </w:r>
            <w:r w:rsidR="002E5C7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8749AA" w:rsidRPr="00F33EAB" w14:paraId="34709CCF" w14:textId="77777777" w:rsidTr="000D6BDB">
        <w:trPr>
          <w:trHeight w:val="489"/>
        </w:trPr>
        <w:tc>
          <w:tcPr>
            <w:tcW w:w="6941" w:type="dxa"/>
          </w:tcPr>
          <w:p w14:paraId="331E1BE1" w14:textId="076E08BC" w:rsidR="000E3D56" w:rsidRDefault="000E3D56" w:rsidP="000E3D56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Distribution of </w:t>
            </w:r>
            <w:proofErr w:type="spellStart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TeX</w:t>
            </w:r>
            <w:proofErr w:type="spellEnd"/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Template for Korea university graduate school</w:t>
            </w:r>
          </w:p>
          <w:p w14:paraId="64814901" w14:textId="5574461B" w:rsidR="008749AA" w:rsidRPr="000E3D56" w:rsidRDefault="000E3D56" w:rsidP="000E3D56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7733E0">
              <w:rPr>
                <w:rFonts w:ascii="맑은 고딕" w:eastAsia="맑은 고딕" w:hAnsi="맑은 고딕" w:hint="eastAsia"/>
                <w:sz w:val="20"/>
                <w:szCs w:val="20"/>
              </w:rPr>
              <w:t>TeX</w:t>
            </w:r>
            <w:proofErr w:type="spellEnd"/>
            <w:r w:rsidR="007733E0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template for </w:t>
            </w:r>
            <w:r w:rsidR="007733E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hesis and dissertation </w:t>
            </w:r>
            <w:r w:rsidR="007733E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with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math 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included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paper</w:t>
            </w:r>
            <w:r w:rsidR="00592A10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s</w:t>
            </w:r>
          </w:p>
        </w:tc>
        <w:tc>
          <w:tcPr>
            <w:tcW w:w="2368" w:type="dxa"/>
          </w:tcPr>
          <w:p w14:paraId="4EDAA173" w14:textId="45A7B2FF" w:rsidR="008749AA" w:rsidRPr="00F33EAB" w:rsidRDefault="000E3D56" w:rsidP="008749AA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2022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23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0E3D56" w:rsidRPr="00F33EAB" w14:paraId="4CE22AA1" w14:textId="77777777" w:rsidTr="000D6BDB">
        <w:trPr>
          <w:trHeight w:val="489"/>
        </w:trPr>
        <w:tc>
          <w:tcPr>
            <w:tcW w:w="6941" w:type="dxa"/>
          </w:tcPr>
          <w:p w14:paraId="2AA3965E" w14:textId="77777777" w:rsidR="000E3D56" w:rsidRPr="00F33EAB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Stock prediction using LSTM and wavelet</w:t>
            </w:r>
          </w:p>
          <w:p w14:paraId="60CC51D0" w14:textId="77777777" w:rsidR="000E3D56" w:rsidRPr="0061573C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720" w:hanging="720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F33EA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OSPI 200, binary classification (up/down, accuracy: 0.58)</w:t>
            </w:r>
          </w:p>
        </w:tc>
        <w:tc>
          <w:tcPr>
            <w:tcW w:w="2368" w:type="dxa"/>
          </w:tcPr>
          <w:p w14:paraId="196B8536" w14:textId="192BF020" w:rsidR="000E3D56" w:rsidRPr="00F33EAB" w:rsidRDefault="000E3D56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2020</w:t>
            </w:r>
            <w:r w:rsidR="00522454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</w:t>
            </w:r>
            <w:r w:rsidR="00F3115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07 </w:t>
            </w:r>
            <w:r w:rsidR="00F3115E">
              <w:rPr>
                <w:rFonts w:ascii="맑은 고딕" w:eastAsia="맑은 고딕" w:hAnsi="맑은 고딕" w:cs="맑은 고딕"/>
                <w:sz w:val="20"/>
                <w:szCs w:val="20"/>
              </w:rPr>
              <w:t>–</w:t>
            </w:r>
            <w:r w:rsidR="00F3115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2020.12</w:t>
            </w:r>
          </w:p>
        </w:tc>
      </w:tr>
    </w:tbl>
    <w:p w14:paraId="310802D7" w14:textId="77777777" w:rsidR="00F33EAB" w:rsidRPr="0061573C" w:rsidRDefault="00F33EAB" w:rsidP="0045324B">
      <w:pPr>
        <w:spacing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6EED0A84" w14:textId="77777777" w:rsidR="00366ABB" w:rsidRPr="00F33EAB" w:rsidRDefault="00F33EAB" w:rsidP="00366AB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Working Experiences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366ABB" w:rsidRPr="00F33EAB" w14:paraId="46ECCE9B" w14:textId="77777777" w:rsidTr="000D6BDB">
        <w:trPr>
          <w:trHeight w:val="489"/>
        </w:trPr>
        <w:tc>
          <w:tcPr>
            <w:tcW w:w="6941" w:type="dxa"/>
          </w:tcPr>
          <w:p w14:paraId="6975784F" w14:textId="77777777" w:rsidR="00366ABB" w:rsidRPr="001C1241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UI networks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 xml:space="preserve"> 교통연구본부,</w:t>
            </w:r>
            <w:r w:rsidRPr="001C1241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대리</w:t>
            </w:r>
          </w:p>
          <w:p w14:paraId="493B311E" w14:textId="77777777" w:rsidR="00366ABB" w:rsidRDefault="00366ABB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Development and distribution of signal generation and traffic assignment algorithms in </w:t>
            </w:r>
            <w:proofErr w:type="spellStart"/>
            <w:r>
              <w:rPr>
                <w:rFonts w:ascii="맑은 고딕" w:eastAsia="맑은 고딕" w:hAnsi="맑은 고딕" w:hint="eastAsia"/>
                <w:sz w:val="20"/>
                <w:szCs w:val="20"/>
              </w:rPr>
              <w:t>Seongnam</w:t>
            </w:r>
            <w:proofErr w:type="spellEnd"/>
            <w:r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 ITS(intelligent transport system)</w:t>
            </w:r>
          </w:p>
          <w:p w14:paraId="7ED831DF" w14:textId="77777777" w:rsidR="00366AB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  <w:rPr>
                <w:rFonts w:ascii="맑은 고딕" w:eastAsia="맑은 고딕" w:hAnsi="맑은 고딕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signal generation: simultaneous signal via signal DB</w:t>
            </w:r>
          </w:p>
          <w:p w14:paraId="60F11760" w14:textId="7B5A07D1" w:rsidR="00366ABB" w:rsidRPr="00366ABB" w:rsidRDefault="00366ABB" w:rsidP="00366ABB">
            <w:pPr>
              <w:pStyle w:val="a"/>
              <w:numPr>
                <w:ilvl w:val="0"/>
                <w:numId w:val="0"/>
              </w:numPr>
              <w:spacing w:line="216" w:lineRule="auto"/>
              <w:ind w:firstLineChars="100" w:firstLine="200"/>
            </w:pPr>
            <w:r>
              <w:rPr>
                <w:rFonts w:ascii="맑은 고딕" w:eastAsia="맑은 고딕" w:hAnsi="맑은 고딕" w:hint="eastAsia"/>
                <w:sz w:val="20"/>
                <w:szCs w:val="20"/>
              </w:rPr>
              <w:t>- traffic assignment: align traffic volume using linear programming</w:t>
            </w:r>
          </w:p>
        </w:tc>
        <w:tc>
          <w:tcPr>
            <w:tcW w:w="2368" w:type="dxa"/>
          </w:tcPr>
          <w:p w14:paraId="1C1AB05E" w14:textId="5F76BC9A" w:rsidR="00366ABB" w:rsidRPr="00F33EAB" w:rsidRDefault="00366ABB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3.09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–202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4.10</w:t>
            </w:r>
          </w:p>
        </w:tc>
      </w:tr>
    </w:tbl>
    <w:p w14:paraId="5507A2C4" w14:textId="77777777" w:rsidR="00024E72" w:rsidRPr="00F33EAB" w:rsidRDefault="00024E72" w:rsidP="00024E72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26301C0" w14:textId="0EC23131" w:rsidR="00B32694" w:rsidRPr="00F33EAB" w:rsidRDefault="00B32694" w:rsidP="00B32694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 w:rsidRPr="00F33EAB">
        <w:rPr>
          <w:rFonts w:ascii="맑은 고딕" w:eastAsia="맑은 고딕" w:hAnsi="맑은 고딕"/>
          <w:b/>
          <w:bCs/>
          <w:sz w:val="24"/>
          <w:szCs w:val="24"/>
        </w:rPr>
        <w:t>Data Analytics Experiences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368"/>
      </w:tblGrid>
      <w:tr w:rsidR="00B32694" w:rsidRPr="00F33EAB" w14:paraId="204E47E6" w14:textId="77777777" w:rsidTr="00696CAC">
        <w:trPr>
          <w:trHeight w:val="658"/>
        </w:trPr>
        <w:tc>
          <w:tcPr>
            <w:tcW w:w="6941" w:type="dxa"/>
          </w:tcPr>
          <w:p w14:paraId="3B471637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Suggesting SOCAR zone locations</w:t>
            </w:r>
          </w:p>
          <w:p w14:paraId="312C124D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Aiffelthon</w:t>
            </w:r>
            <w:proofErr w:type="spellEnd"/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o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f MODULABS, data provided by SOCAR</w:t>
            </w:r>
          </w:p>
        </w:tc>
        <w:tc>
          <w:tcPr>
            <w:tcW w:w="2368" w:type="dxa"/>
          </w:tcPr>
          <w:p w14:paraId="02C6D10B" w14:textId="4489C1BD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.02</w:t>
            </w:r>
          </w:p>
        </w:tc>
      </w:tr>
      <w:tr w:rsidR="00B32694" w:rsidRPr="00F33EAB" w14:paraId="1E9A5ECD" w14:textId="77777777" w:rsidTr="00696CAC">
        <w:trPr>
          <w:trHeight w:val="646"/>
        </w:trPr>
        <w:tc>
          <w:tcPr>
            <w:tcW w:w="6941" w:type="dxa"/>
          </w:tcPr>
          <w:p w14:paraId="7628FF2C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Anomaly detection on manufacturing</w:t>
            </w:r>
          </w:p>
          <w:p w14:paraId="1DD229CE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LSTM classification on imbalanced data (f1 score: 0.87)</w:t>
            </w:r>
          </w:p>
        </w:tc>
        <w:tc>
          <w:tcPr>
            <w:tcW w:w="2368" w:type="dxa"/>
          </w:tcPr>
          <w:p w14:paraId="229A9031" w14:textId="00D9F49C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.10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  <w:tr w:rsidR="00B32694" w:rsidRPr="00F33EAB" w14:paraId="22F9EF02" w14:textId="77777777" w:rsidTr="00696CAC">
        <w:trPr>
          <w:trHeight w:val="838"/>
        </w:trPr>
        <w:tc>
          <w:tcPr>
            <w:tcW w:w="6941" w:type="dxa"/>
          </w:tcPr>
          <w:p w14:paraId="23339E63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Recommendation system on </w:t>
            </w:r>
            <w:proofErr w:type="spellStart"/>
            <w:r w:rsidRPr="00F33EAB"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아이들나라</w:t>
            </w:r>
            <w:proofErr w:type="spellEnd"/>
          </w:p>
          <w:p w14:paraId="0E50137C" w14:textId="77777777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9761E3">
              <w:rPr>
                <w:rFonts w:ascii="맑은 고딕" w:eastAsia="맑은 고딕" w:hAnsi="맑은 고딕" w:cs="맑은 고딕"/>
                <w:sz w:val="20"/>
                <w:szCs w:val="20"/>
              </w:rPr>
              <w:t>Enhancing model of neural collaborative filtering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(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>recall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:</w:t>
            </w:r>
            <w:r w:rsidRPr="009761E3">
              <w:rPr>
                <w:rFonts w:ascii="맑은 고딕" w:eastAsia="맑은 고딕" w:hAnsi="맑은 고딕" w:hint="eastAsia"/>
                <w:color w:val="000000"/>
                <w:spacing w:val="-15"/>
                <w:sz w:val="20"/>
                <w:szCs w:val="20"/>
                <w:shd w:val="clear" w:color="auto" w:fill="FFFFFF"/>
              </w:rPr>
              <w:t xml:space="preserve"> 0.2273</w:t>
            </w:r>
            <w:r w:rsidRPr="009761E3">
              <w:rPr>
                <w:rFonts w:ascii="맑은 고딕" w:eastAsia="맑은 고딕" w:hAnsi="맑은 고딕"/>
                <w:color w:val="000000"/>
                <w:spacing w:val="-15"/>
                <w:sz w:val="20"/>
                <w:szCs w:val="20"/>
                <w:shd w:val="clear" w:color="auto" w:fill="FFFFFF"/>
              </w:rPr>
              <w:t>, NDCG: 0.21)</w:t>
            </w:r>
          </w:p>
        </w:tc>
        <w:tc>
          <w:tcPr>
            <w:tcW w:w="2368" w:type="dxa"/>
          </w:tcPr>
          <w:p w14:paraId="31083585" w14:textId="1D7DDED3" w:rsidR="00B32694" w:rsidRPr="00F33EAB" w:rsidRDefault="00B32694" w:rsidP="00696CAC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2022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 xml:space="preserve"> – 2023</w:t>
            </w:r>
            <w:r w:rsidR="00616C5A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.12</w:t>
            </w:r>
          </w:p>
        </w:tc>
      </w:tr>
    </w:tbl>
    <w:p w14:paraId="2EF6F499" w14:textId="77777777" w:rsidR="00F33EAB" w:rsidRPr="00F33EAB" w:rsidRDefault="00F33EAB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53124D73" w14:textId="5AA9C366" w:rsidR="00F33EAB" w:rsidRPr="00F33EAB" w:rsidRDefault="00CA2B26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/>
          <w:b/>
          <w:bCs/>
          <w:sz w:val="24"/>
          <w:szCs w:val="24"/>
        </w:rPr>
        <w:t>P</w:t>
      </w:r>
      <w:r w:rsidR="00F33EAB" w:rsidRPr="00F33EAB">
        <w:rPr>
          <w:rFonts w:ascii="맑은 고딕" w:eastAsia="맑은 고딕" w:hAnsi="맑은 고딕"/>
          <w:b/>
          <w:bCs/>
          <w:sz w:val="24"/>
          <w:szCs w:val="24"/>
        </w:rPr>
        <w:t>rogramming</w:t>
      </w:r>
      <w:r w:rsidR="00BD713E">
        <w:rPr>
          <w:rFonts w:ascii="맑은 고딕" w:eastAsia="맑은 고딕" w:hAnsi="맑은 고딕" w:hint="eastAsia"/>
          <w:b/>
          <w:bCs/>
          <w:sz w:val="24"/>
          <w:szCs w:val="24"/>
        </w:rPr>
        <w:t xml:space="preserve"> and Math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1650"/>
        <w:gridCol w:w="1797"/>
        <w:gridCol w:w="1797"/>
        <w:gridCol w:w="1797"/>
      </w:tblGrid>
      <w:tr w:rsidR="0045324B" w:rsidRPr="00F33EAB" w14:paraId="03667305" w14:textId="77777777" w:rsidTr="00731AA0">
        <w:trPr>
          <w:trHeight w:val="426"/>
        </w:trPr>
        <w:tc>
          <w:tcPr>
            <w:tcW w:w="2268" w:type="dxa"/>
          </w:tcPr>
          <w:p w14:paraId="003213A4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data processing</w:t>
            </w:r>
          </w:p>
        </w:tc>
        <w:tc>
          <w:tcPr>
            <w:tcW w:w="1650" w:type="dxa"/>
          </w:tcPr>
          <w:p w14:paraId="1C282C6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n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umpy</w:t>
            </w:r>
            <w:proofErr w:type="spellEnd"/>
          </w:p>
        </w:tc>
        <w:tc>
          <w:tcPr>
            <w:tcW w:w="1797" w:type="dxa"/>
          </w:tcPr>
          <w:p w14:paraId="4C3C639B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p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andas</w:t>
            </w:r>
          </w:p>
        </w:tc>
        <w:tc>
          <w:tcPr>
            <w:tcW w:w="1797" w:type="dxa"/>
          </w:tcPr>
          <w:p w14:paraId="43C600A8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>· s</w:t>
            </w:r>
            <w:r w:rsidRPr="001C1241">
              <w:rPr>
                <w:rFonts w:ascii="맑은 고딕" w:eastAsia="맑은 고딕" w:hAnsi="맑은 고딕"/>
                <w:sz w:val="20"/>
                <w:szCs w:val="20"/>
              </w:rPr>
              <w:t>cikit-learn</w:t>
            </w:r>
          </w:p>
        </w:tc>
        <w:tc>
          <w:tcPr>
            <w:tcW w:w="1797" w:type="dxa"/>
          </w:tcPr>
          <w:p w14:paraId="1E141496" w14:textId="128FB89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F33EAB" w:rsidRPr="00F33EAB" w14:paraId="4E682BA0" w14:textId="77777777" w:rsidTr="00731AA0">
        <w:trPr>
          <w:trHeight w:val="426"/>
        </w:trPr>
        <w:tc>
          <w:tcPr>
            <w:tcW w:w="2268" w:type="dxa"/>
          </w:tcPr>
          <w:p w14:paraId="0C5746F5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data visualization</w:t>
            </w:r>
          </w:p>
        </w:tc>
        <w:tc>
          <w:tcPr>
            <w:tcW w:w="1650" w:type="dxa"/>
          </w:tcPr>
          <w:p w14:paraId="0B49EB11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atplotlib</w:t>
            </w:r>
          </w:p>
        </w:tc>
        <w:tc>
          <w:tcPr>
            <w:tcW w:w="1797" w:type="dxa"/>
          </w:tcPr>
          <w:p w14:paraId="2DCB9849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seaborn</w:t>
            </w:r>
          </w:p>
        </w:tc>
        <w:tc>
          <w:tcPr>
            <w:tcW w:w="1797" w:type="dxa"/>
          </w:tcPr>
          <w:p w14:paraId="769DE954" w14:textId="15B10E6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230D404A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45324B" w:rsidRPr="00F33EAB" w14:paraId="06300FD0" w14:textId="77777777" w:rsidTr="00731AA0">
        <w:trPr>
          <w:trHeight w:val="426"/>
        </w:trPr>
        <w:tc>
          <w:tcPr>
            <w:tcW w:w="2268" w:type="dxa"/>
          </w:tcPr>
          <w:p w14:paraId="0D5E83AD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machine learning</w:t>
            </w:r>
          </w:p>
        </w:tc>
        <w:tc>
          <w:tcPr>
            <w:tcW w:w="1650" w:type="dxa"/>
          </w:tcPr>
          <w:p w14:paraId="7DEE428F" w14:textId="72DDBE49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="00BE1C32"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ensorflow</w:t>
            </w:r>
            <w:proofErr w:type="spellEnd"/>
          </w:p>
        </w:tc>
        <w:tc>
          <w:tcPr>
            <w:tcW w:w="1797" w:type="dxa"/>
          </w:tcPr>
          <w:p w14:paraId="387C696D" w14:textId="6A2403ED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>
              <w:rPr>
                <w:rFonts w:ascii="맑은 고딕" w:eastAsia="맑은 고딕" w:hAnsi="맑은 고딕" w:hint="eastAsia"/>
                <w:sz w:val="20"/>
                <w:szCs w:val="20"/>
              </w:rPr>
              <w:t>pytorch</w:t>
            </w:r>
            <w:proofErr w:type="spellEnd"/>
          </w:p>
        </w:tc>
        <w:tc>
          <w:tcPr>
            <w:tcW w:w="1797" w:type="dxa"/>
          </w:tcPr>
          <w:p w14:paraId="17E54FA5" w14:textId="6F01B373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BE1C32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keras</w:t>
            </w:r>
            <w:proofErr w:type="spellEnd"/>
          </w:p>
        </w:tc>
        <w:tc>
          <w:tcPr>
            <w:tcW w:w="1797" w:type="dxa"/>
          </w:tcPr>
          <w:p w14:paraId="532D26A3" w14:textId="77777777" w:rsidR="00F33EAB" w:rsidRPr="001C1241" w:rsidRDefault="00F33EAB" w:rsidP="0045324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0D3C35DE" w14:textId="77777777" w:rsidTr="00731AA0">
        <w:trPr>
          <w:trHeight w:val="426"/>
        </w:trPr>
        <w:tc>
          <w:tcPr>
            <w:tcW w:w="2268" w:type="dxa"/>
          </w:tcPr>
          <w:p w14:paraId="63009513" w14:textId="0E16FEA1" w:rsidR="005A1DA1" w:rsidRPr="001C1241" w:rsidRDefault="00984896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code</w:t>
            </w:r>
            <w:r w:rsidR="00731AA0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management</w:t>
            </w:r>
          </w:p>
        </w:tc>
        <w:tc>
          <w:tcPr>
            <w:tcW w:w="1650" w:type="dxa"/>
          </w:tcPr>
          <w:p w14:paraId="2863E128" w14:textId="43E5A12E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</w:t>
            </w:r>
          </w:p>
        </w:tc>
        <w:tc>
          <w:tcPr>
            <w:tcW w:w="1797" w:type="dxa"/>
          </w:tcPr>
          <w:p w14:paraId="1AC17A8C" w14:textId="6B5660F7" w:rsidR="005A1DA1" w:rsidRPr="001C1241" w:rsidRDefault="00731AA0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C3B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VS code</w:t>
            </w:r>
          </w:p>
        </w:tc>
        <w:tc>
          <w:tcPr>
            <w:tcW w:w="1797" w:type="dxa"/>
          </w:tcPr>
          <w:p w14:paraId="0B871D7C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5982E29B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5A1DA1" w:rsidRPr="00F33EAB" w14:paraId="4B863C01" w14:textId="77777777" w:rsidTr="00731AA0">
        <w:trPr>
          <w:trHeight w:val="426"/>
        </w:trPr>
        <w:tc>
          <w:tcPr>
            <w:tcW w:w="2268" w:type="dxa"/>
          </w:tcPr>
          <w:p w14:paraId="7CDB54CF" w14:textId="76625C15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ath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</w:t>
            </w:r>
            <w:r w:rsidR="00A4036E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documentation</w:t>
            </w:r>
          </w:p>
        </w:tc>
        <w:tc>
          <w:tcPr>
            <w:tcW w:w="1650" w:type="dxa"/>
          </w:tcPr>
          <w:p w14:paraId="05517686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T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eX</w:t>
            </w:r>
            <w:proofErr w:type="spellEnd"/>
          </w:p>
        </w:tc>
        <w:tc>
          <w:tcPr>
            <w:tcW w:w="1797" w:type="dxa"/>
          </w:tcPr>
          <w:p w14:paraId="213CA6C2" w14:textId="77777777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Pr="001C124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</w:t>
            </w:r>
            <w:r w:rsidRPr="001C1241">
              <w:rPr>
                <w:rFonts w:ascii="맑은 고딕" w:eastAsia="맑은 고딕" w:hAnsi="맑은 고딕" w:cs="맑은 고딕"/>
                <w:sz w:val="20"/>
                <w:szCs w:val="20"/>
              </w:rPr>
              <w:t>aTeX</w:t>
            </w:r>
          </w:p>
        </w:tc>
        <w:tc>
          <w:tcPr>
            <w:tcW w:w="1797" w:type="dxa"/>
          </w:tcPr>
          <w:p w14:paraId="2ED61D2B" w14:textId="60A394A6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460C1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github</w:t>
            </w:r>
            <w:proofErr w:type="spellEnd"/>
            <w:r w:rsidR="00460C1B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 xml:space="preserve"> blog</w:t>
            </w:r>
          </w:p>
        </w:tc>
        <w:tc>
          <w:tcPr>
            <w:tcW w:w="1797" w:type="dxa"/>
          </w:tcPr>
          <w:p w14:paraId="6729D967" w14:textId="388437F3" w:rsidR="005A1DA1" w:rsidRPr="001C1241" w:rsidRDefault="005A1DA1" w:rsidP="005A1DA1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 w:cs="맑은 고딕"/>
                <w:sz w:val="20"/>
                <w:szCs w:val="20"/>
              </w:rPr>
            </w:pPr>
          </w:p>
        </w:tc>
      </w:tr>
      <w:tr w:rsidR="0035224C" w:rsidRPr="00F33EAB" w14:paraId="6FD1F592" w14:textId="77777777" w:rsidTr="00731AA0">
        <w:trPr>
          <w:trHeight w:val="426"/>
        </w:trPr>
        <w:tc>
          <w:tcPr>
            <w:tcW w:w="2268" w:type="dxa"/>
          </w:tcPr>
          <w:p w14:paraId="245714F5" w14:textId="7AA172C3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</w:t>
            </w:r>
            <w:r w:rsidRPr="001C1241"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>ath</w:t>
            </w: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 xml:space="preserve"> tool</w:t>
            </w:r>
          </w:p>
        </w:tc>
        <w:tc>
          <w:tcPr>
            <w:tcW w:w="1650" w:type="dxa"/>
          </w:tcPr>
          <w:p w14:paraId="3BCBB9F2" w14:textId="017ECA38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proofErr w:type="spellStart"/>
            <w:r w:rsidR="002767B3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geogebra</w:t>
            </w:r>
            <w:proofErr w:type="spellEnd"/>
          </w:p>
        </w:tc>
        <w:tc>
          <w:tcPr>
            <w:tcW w:w="1797" w:type="dxa"/>
          </w:tcPr>
          <w:p w14:paraId="11A94292" w14:textId="414D0383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136991">
              <w:rPr>
                <w:rFonts w:ascii="맑은 고딕" w:eastAsia="맑은 고딕" w:hAnsi="맑은 고딕" w:hint="eastAsia"/>
                <w:sz w:val="20"/>
                <w:szCs w:val="20"/>
              </w:rPr>
              <w:t>(</w:t>
            </w:r>
            <w:proofErr w:type="spellStart"/>
            <w:r w:rsidR="0013699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mathematica</w:t>
            </w:r>
            <w:proofErr w:type="spellEnd"/>
            <w:r w:rsidR="00136991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256BA3B9" w14:textId="3BBAD94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(</w:t>
            </w:r>
            <w:proofErr w:type="spellStart"/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mathlab</w:t>
            </w:r>
            <w:proofErr w:type="spellEnd"/>
            <w:r w:rsidR="00C9702E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)</w:t>
            </w:r>
          </w:p>
        </w:tc>
        <w:tc>
          <w:tcPr>
            <w:tcW w:w="1797" w:type="dxa"/>
          </w:tcPr>
          <w:p w14:paraId="2D74AB07" w14:textId="77777777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  <w:tr w:rsidR="0035224C" w:rsidRPr="00F33EAB" w14:paraId="61F08A71" w14:textId="77777777" w:rsidTr="00731AA0">
        <w:trPr>
          <w:trHeight w:val="426"/>
        </w:trPr>
        <w:tc>
          <w:tcPr>
            <w:tcW w:w="2268" w:type="dxa"/>
          </w:tcPr>
          <w:p w14:paraId="235C11A0" w14:textId="6430407E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</w:rPr>
              <w:t>mathematics</w:t>
            </w:r>
          </w:p>
        </w:tc>
        <w:tc>
          <w:tcPr>
            <w:tcW w:w="1650" w:type="dxa"/>
          </w:tcPr>
          <w:p w14:paraId="1E1CF355" w14:textId="27E0B94C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calculus</w:t>
            </w:r>
          </w:p>
        </w:tc>
        <w:tc>
          <w:tcPr>
            <w:tcW w:w="1797" w:type="dxa"/>
          </w:tcPr>
          <w:p w14:paraId="57AFC3F1" w14:textId="73F40875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analysis</w:t>
            </w:r>
          </w:p>
        </w:tc>
        <w:tc>
          <w:tcPr>
            <w:tcW w:w="1797" w:type="dxa"/>
          </w:tcPr>
          <w:p w14:paraId="0CFCDA02" w14:textId="26C4AB81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linear algebra</w:t>
            </w:r>
          </w:p>
        </w:tc>
        <w:tc>
          <w:tcPr>
            <w:tcW w:w="1797" w:type="dxa"/>
          </w:tcPr>
          <w:p w14:paraId="5B442FF4" w14:textId="4FBF3585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hint="eastAsia"/>
                <w:sz w:val="20"/>
                <w:szCs w:val="20"/>
              </w:rPr>
              <w:t>set theory</w:t>
            </w:r>
          </w:p>
        </w:tc>
      </w:tr>
      <w:tr w:rsidR="0035224C" w:rsidRPr="00F33EAB" w14:paraId="605562A0" w14:textId="77777777" w:rsidTr="00731AA0">
        <w:trPr>
          <w:trHeight w:val="426"/>
        </w:trPr>
        <w:tc>
          <w:tcPr>
            <w:tcW w:w="2268" w:type="dxa"/>
          </w:tcPr>
          <w:p w14:paraId="3397545B" w14:textId="77777777" w:rsidR="0035224C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</w:pPr>
          </w:p>
        </w:tc>
        <w:tc>
          <w:tcPr>
            <w:tcW w:w="1650" w:type="dxa"/>
          </w:tcPr>
          <w:p w14:paraId="4F8BEC37" w14:textId="22D1E2A2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probability</w:t>
            </w:r>
          </w:p>
        </w:tc>
        <w:tc>
          <w:tcPr>
            <w:tcW w:w="1797" w:type="dxa"/>
          </w:tcPr>
          <w:p w14:paraId="45F1ECEC" w14:textId="6C845C5C" w:rsidR="0035224C" w:rsidRPr="001C1241" w:rsidRDefault="0035224C" w:rsidP="0035224C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jc w:val="center"/>
              <w:rPr>
                <w:rFonts w:ascii="맑은 고딕" w:eastAsia="맑은 고딕" w:hAnsi="맑은 고딕"/>
                <w:sz w:val="20"/>
                <w:szCs w:val="20"/>
              </w:rPr>
            </w:pPr>
            <w:r w:rsidRPr="001C1241">
              <w:rPr>
                <w:rFonts w:ascii="맑은 고딕" w:eastAsia="맑은 고딕" w:hAnsi="맑은 고딕" w:hint="eastAsia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abstract algebra</w:t>
            </w:r>
          </w:p>
        </w:tc>
        <w:tc>
          <w:tcPr>
            <w:tcW w:w="1797" w:type="dxa"/>
          </w:tcPr>
          <w:p w14:paraId="6D1AE5A2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  <w:tc>
          <w:tcPr>
            <w:tcW w:w="1797" w:type="dxa"/>
          </w:tcPr>
          <w:p w14:paraId="3BE87821" w14:textId="77777777" w:rsidR="0035224C" w:rsidRPr="001C1241" w:rsidRDefault="0035224C" w:rsidP="002B145E">
            <w:pPr>
              <w:pStyle w:val="a"/>
              <w:numPr>
                <w:ilvl w:val="0"/>
                <w:numId w:val="0"/>
              </w:numPr>
              <w:spacing w:line="216" w:lineRule="auto"/>
              <w:rPr>
                <w:rFonts w:ascii="맑은 고딕" w:eastAsia="맑은 고딕" w:hAnsi="맑은 고딕"/>
                <w:sz w:val="20"/>
                <w:szCs w:val="20"/>
              </w:rPr>
            </w:pPr>
          </w:p>
        </w:tc>
      </w:tr>
    </w:tbl>
    <w:p w14:paraId="793E755D" w14:textId="77777777" w:rsidR="001C1241" w:rsidRPr="00F33EAB" w:rsidRDefault="001C1241" w:rsidP="0045324B">
      <w:pPr>
        <w:spacing w:after="240" w:line="216" w:lineRule="auto"/>
        <w:rPr>
          <w:rFonts w:ascii="맑은 고딕" w:eastAsia="맑은 고딕" w:hAnsi="맑은 고딕"/>
          <w:b/>
          <w:bCs/>
          <w:sz w:val="4"/>
          <w:szCs w:val="4"/>
        </w:rPr>
      </w:pPr>
    </w:p>
    <w:p w14:paraId="717EFDFA" w14:textId="112239A2" w:rsidR="001C1241" w:rsidRPr="00F33EAB" w:rsidRDefault="0045324B" w:rsidP="0045324B">
      <w:pPr>
        <w:spacing w:line="216" w:lineRule="auto"/>
        <w:rPr>
          <w:rFonts w:ascii="맑은 고딕" w:eastAsia="맑은 고딕" w:hAnsi="맑은 고딕"/>
          <w:b/>
          <w:bCs/>
          <w:sz w:val="24"/>
          <w:szCs w:val="24"/>
        </w:rPr>
      </w:pPr>
      <w:r>
        <w:rPr>
          <w:rFonts w:ascii="맑은 고딕" w:eastAsia="맑은 고딕" w:hAnsi="맑은 고딕"/>
          <w:b/>
          <w:bCs/>
          <w:sz w:val="24"/>
          <w:szCs w:val="24"/>
        </w:rPr>
        <w:t>Others</w:t>
      </w:r>
    </w:p>
    <w:tbl>
      <w:tblPr>
        <w:tblStyle w:val="afb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63"/>
        <w:gridCol w:w="2313"/>
      </w:tblGrid>
      <w:tr w:rsidR="0045324B" w:rsidRPr="00F33EAB" w14:paraId="4813C41C" w14:textId="77777777" w:rsidTr="0045324B">
        <w:trPr>
          <w:trHeight w:val="203"/>
        </w:trPr>
        <w:tc>
          <w:tcPr>
            <w:tcW w:w="6763" w:type="dxa"/>
          </w:tcPr>
          <w:p w14:paraId="699CDC19" w14:textId="4BC49BF4" w:rsidR="0045324B" w:rsidRPr="0045324B" w:rsidRDefault="00677D4E" w:rsidP="0045324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20"/>
                <w:szCs w:val="20"/>
              </w:rPr>
              <w:t>DELF A1</w:t>
            </w:r>
          </w:p>
        </w:tc>
        <w:tc>
          <w:tcPr>
            <w:tcW w:w="2313" w:type="dxa"/>
          </w:tcPr>
          <w:p w14:paraId="41B4970E" w14:textId="17DCE09E" w:rsidR="0036397D" w:rsidRPr="00F33EAB" w:rsidRDefault="00677D4E" w:rsidP="0036397D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</w:t>
            </w:r>
            <w:r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25</w:t>
            </w:r>
            <w:r w:rsidR="00F704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.06</w:t>
            </w:r>
          </w:p>
        </w:tc>
      </w:tr>
      <w:tr w:rsidR="006417F5" w:rsidRPr="00F33EAB" w14:paraId="48A3DA65" w14:textId="77777777" w:rsidTr="000D6BDB">
        <w:trPr>
          <w:trHeight w:val="194"/>
        </w:trPr>
        <w:tc>
          <w:tcPr>
            <w:tcW w:w="6763" w:type="dxa"/>
          </w:tcPr>
          <w:p w14:paraId="3D2C1336" w14:textId="05206BB8" w:rsidR="006417F5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ind w:left="215" w:hanging="215"/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>ADsP</w:t>
            </w:r>
            <w:proofErr w:type="spellEnd"/>
            <w:r>
              <w:rPr>
                <w:rFonts w:ascii="맑은 고딕" w:eastAsia="맑은 고딕" w:hAnsi="맑은 고딕" w:cs="맑은 고딕"/>
                <w:b/>
                <w:bCs/>
                <w:sz w:val="20"/>
                <w:szCs w:val="20"/>
              </w:rPr>
              <w:t xml:space="preserve"> (Advanced Data Analytics Semi-Professional)</w:t>
            </w:r>
          </w:p>
        </w:tc>
        <w:tc>
          <w:tcPr>
            <w:tcW w:w="2313" w:type="dxa"/>
          </w:tcPr>
          <w:p w14:paraId="5EE9C127" w14:textId="37000C19" w:rsidR="006417F5" w:rsidRPr="00F33EAB" w:rsidRDefault="00677D4E" w:rsidP="000D6BDB">
            <w:pPr>
              <w:pStyle w:val="a"/>
              <w:numPr>
                <w:ilvl w:val="0"/>
                <w:numId w:val="0"/>
              </w:numPr>
              <w:spacing w:line="216" w:lineRule="auto"/>
              <w:jc w:val="right"/>
              <w:rPr>
                <w:rFonts w:ascii="맑은 고딕" w:eastAsia="맑은 고딕" w:hAnsi="맑은 고딕" w:cs="맑은 고딕"/>
                <w:sz w:val="20"/>
                <w:szCs w:val="20"/>
              </w:rPr>
            </w:pPr>
            <w:r w:rsidRPr="00F33EAB">
              <w:rPr>
                <w:rFonts w:ascii="맑은 고딕" w:eastAsia="맑은 고딕" w:hAnsi="맑은 고딕" w:cs="맑은 고딕"/>
                <w:sz w:val="20"/>
                <w:szCs w:val="20"/>
              </w:rPr>
              <w:t>202</w:t>
            </w:r>
            <w:r>
              <w:rPr>
                <w:rFonts w:ascii="맑은 고딕" w:eastAsia="맑은 고딕" w:hAnsi="맑은 고딕" w:cs="맑은 고딕"/>
                <w:sz w:val="20"/>
                <w:szCs w:val="20"/>
              </w:rPr>
              <w:t>2</w:t>
            </w:r>
            <w:r w:rsidR="00F704ED">
              <w:rPr>
                <w:rFonts w:ascii="맑은 고딕" w:eastAsia="맑은 고딕" w:hAnsi="맑은 고딕" w:cs="맑은 고딕" w:hint="eastAsia"/>
                <w:sz w:val="20"/>
                <w:szCs w:val="20"/>
              </w:rPr>
              <w:t>.11</w:t>
            </w:r>
          </w:p>
        </w:tc>
      </w:tr>
    </w:tbl>
    <w:p w14:paraId="7DDBD02E" w14:textId="353EFD31" w:rsidR="00DF1CA0" w:rsidRPr="0045324B" w:rsidRDefault="00DF1CA0" w:rsidP="00024E72">
      <w:pPr>
        <w:spacing w:after="240" w:line="216" w:lineRule="auto"/>
        <w:rPr>
          <w:rFonts w:eastAsia="맑은 고딕" w:hint="eastAsia"/>
        </w:rPr>
      </w:pPr>
    </w:p>
    <w:sectPr w:rsidR="00DF1CA0" w:rsidRPr="0045324B" w:rsidSect="00024E72">
      <w:footerReference w:type="default" r:id="rId8"/>
      <w:pgSz w:w="11907" w:h="16839" w:code="9"/>
      <w:pgMar w:top="720" w:right="567" w:bottom="567" w:left="72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33524" w14:textId="77777777" w:rsidR="00027F0B" w:rsidRDefault="00027F0B">
      <w:pPr>
        <w:spacing w:after="0"/>
      </w:pPr>
      <w:r>
        <w:separator/>
      </w:r>
    </w:p>
  </w:endnote>
  <w:endnote w:type="continuationSeparator" w:id="0">
    <w:p w14:paraId="77B01124" w14:textId="77777777" w:rsidR="00027F0B" w:rsidRDefault="00027F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MS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559D" w14:textId="77777777" w:rsidR="006270A9" w:rsidRDefault="009D5933">
    <w:pPr>
      <w:pStyle w:val="a8"/>
    </w:pPr>
    <w:r>
      <w:rPr>
        <w:lang w:val="ko-KR" w:bidi="ko-KR"/>
      </w:rPr>
      <w:fldChar w:fldCharType="begin"/>
    </w:r>
    <w:r>
      <w:rPr>
        <w:lang w:val="ko-KR" w:bidi="ko-KR"/>
      </w:rPr>
      <w:instrText xml:space="preserve"> PAGE   \* MERGEFORMAT </w:instrText>
    </w:r>
    <w:r>
      <w:rPr>
        <w:lang w:val="ko-KR" w:bidi="ko-KR"/>
      </w:rPr>
      <w:fldChar w:fldCharType="separate"/>
    </w:r>
    <w:r w:rsidR="00EB0D0C">
      <w:rPr>
        <w:noProof/>
        <w:lang w:val="ko-KR" w:bidi="ko-KR"/>
      </w:rPr>
      <w:t>2</w:t>
    </w:r>
    <w:r>
      <w:rPr>
        <w:noProof/>
        <w:lang w:val="ko-KR" w:bidi="ko-KR"/>
      </w:rPr>
      <w:fldChar w:fldCharType="end"/>
    </w:r>
    <w:r>
      <w:rPr>
        <w:lang w:val="ko-KR" w:bidi="ko-KR"/>
      </w:rPr>
      <w:t>페이지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1BF74A" w14:textId="77777777" w:rsidR="00027F0B" w:rsidRDefault="00027F0B">
      <w:pPr>
        <w:spacing w:after="0"/>
      </w:pPr>
      <w:r>
        <w:separator/>
      </w:r>
    </w:p>
  </w:footnote>
  <w:footnote w:type="continuationSeparator" w:id="0">
    <w:p w14:paraId="7C3E52BE" w14:textId="77777777" w:rsidR="00027F0B" w:rsidRDefault="00027F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058FC5C"/>
    <w:lvl w:ilvl="0">
      <w:start w:val="1"/>
      <w:numFmt w:val="bullet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문서 %1."/>
      <w:lvlJc w:val="left"/>
      <w:pPr>
        <w:ind w:left="0" w:firstLine="0"/>
      </w:pPr>
    </w:lvl>
    <w:lvl w:ilvl="1">
      <w:start w:val="1"/>
      <w:numFmt w:val="decimalZero"/>
      <w:isLgl/>
      <w:lvlText w:val="구역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413357149">
    <w:abstractNumId w:val="9"/>
  </w:num>
  <w:num w:numId="2" w16cid:durableId="431513563">
    <w:abstractNumId w:val="9"/>
    <w:lvlOverride w:ilvl="0">
      <w:startOverride w:val="1"/>
    </w:lvlOverride>
  </w:num>
  <w:num w:numId="3" w16cid:durableId="1124616091">
    <w:abstractNumId w:val="9"/>
    <w:lvlOverride w:ilvl="0">
      <w:startOverride w:val="1"/>
    </w:lvlOverride>
  </w:num>
  <w:num w:numId="4" w16cid:durableId="2050832852">
    <w:abstractNumId w:val="9"/>
    <w:lvlOverride w:ilvl="0">
      <w:startOverride w:val="1"/>
    </w:lvlOverride>
  </w:num>
  <w:num w:numId="5" w16cid:durableId="247466914">
    <w:abstractNumId w:val="8"/>
  </w:num>
  <w:num w:numId="6" w16cid:durableId="571505253">
    <w:abstractNumId w:val="7"/>
  </w:num>
  <w:num w:numId="7" w16cid:durableId="1180125479">
    <w:abstractNumId w:val="6"/>
  </w:num>
  <w:num w:numId="8" w16cid:durableId="515733789">
    <w:abstractNumId w:val="5"/>
  </w:num>
  <w:num w:numId="9" w16cid:durableId="700477781">
    <w:abstractNumId w:val="4"/>
  </w:num>
  <w:num w:numId="10" w16cid:durableId="446658141">
    <w:abstractNumId w:val="3"/>
  </w:num>
  <w:num w:numId="11" w16cid:durableId="34545656">
    <w:abstractNumId w:val="2"/>
  </w:num>
  <w:num w:numId="12" w16cid:durableId="157620326">
    <w:abstractNumId w:val="1"/>
  </w:num>
  <w:num w:numId="13" w16cid:durableId="392509434">
    <w:abstractNumId w:val="0"/>
  </w:num>
  <w:num w:numId="14" w16cid:durableId="565385194">
    <w:abstractNumId w:val="13"/>
  </w:num>
  <w:num w:numId="15" w16cid:durableId="203759658">
    <w:abstractNumId w:val="16"/>
  </w:num>
  <w:num w:numId="16" w16cid:durableId="1308052431">
    <w:abstractNumId w:val="12"/>
  </w:num>
  <w:num w:numId="17" w16cid:durableId="35085736">
    <w:abstractNumId w:val="15"/>
  </w:num>
  <w:num w:numId="18" w16cid:durableId="907040009">
    <w:abstractNumId w:val="10"/>
  </w:num>
  <w:num w:numId="19" w16cid:durableId="1782138878">
    <w:abstractNumId w:val="19"/>
  </w:num>
  <w:num w:numId="20" w16cid:durableId="500974939">
    <w:abstractNumId w:val="17"/>
  </w:num>
  <w:num w:numId="21" w16cid:durableId="1830633710">
    <w:abstractNumId w:val="11"/>
  </w:num>
  <w:num w:numId="22" w16cid:durableId="1867980531">
    <w:abstractNumId w:val="14"/>
  </w:num>
  <w:num w:numId="23" w16cid:durableId="1116172561">
    <w:abstractNumId w:val="18"/>
  </w:num>
  <w:num w:numId="24" w16cid:durableId="2005156658">
    <w:abstractNumId w:val="9"/>
  </w:num>
  <w:num w:numId="25" w16cid:durableId="1908955585">
    <w:abstractNumId w:val="9"/>
  </w:num>
  <w:num w:numId="26" w16cid:durableId="1150053987">
    <w:abstractNumId w:val="9"/>
  </w:num>
  <w:num w:numId="27" w16cid:durableId="1497067575">
    <w:abstractNumId w:val="9"/>
  </w:num>
  <w:num w:numId="28" w16cid:durableId="1290746404">
    <w:abstractNumId w:val="9"/>
  </w:num>
  <w:num w:numId="29" w16cid:durableId="660890715">
    <w:abstractNumId w:val="9"/>
  </w:num>
  <w:num w:numId="30" w16cid:durableId="629282518">
    <w:abstractNumId w:val="9"/>
  </w:num>
  <w:num w:numId="31" w16cid:durableId="1761289626">
    <w:abstractNumId w:val="9"/>
  </w:num>
  <w:num w:numId="32" w16cid:durableId="779419704">
    <w:abstractNumId w:val="9"/>
  </w:num>
  <w:num w:numId="33" w16cid:durableId="1480532523">
    <w:abstractNumId w:val="9"/>
  </w:num>
  <w:num w:numId="34" w16cid:durableId="1553299649">
    <w:abstractNumId w:val="9"/>
  </w:num>
  <w:num w:numId="35" w16cid:durableId="705176910">
    <w:abstractNumId w:val="9"/>
  </w:num>
  <w:num w:numId="36" w16cid:durableId="2140998869">
    <w:abstractNumId w:val="9"/>
  </w:num>
  <w:num w:numId="37" w16cid:durableId="2015838267">
    <w:abstractNumId w:val="9"/>
  </w:num>
  <w:num w:numId="38" w16cid:durableId="260334587">
    <w:abstractNumId w:val="9"/>
  </w:num>
  <w:num w:numId="39" w16cid:durableId="1278440520">
    <w:abstractNumId w:val="9"/>
  </w:num>
  <w:num w:numId="40" w16cid:durableId="435710654">
    <w:abstractNumId w:val="9"/>
  </w:num>
  <w:num w:numId="41" w16cid:durableId="1749568804">
    <w:abstractNumId w:val="9"/>
  </w:num>
  <w:num w:numId="42" w16cid:durableId="1928878435">
    <w:abstractNumId w:val="9"/>
  </w:num>
  <w:num w:numId="43" w16cid:durableId="473330763">
    <w:abstractNumId w:val="9"/>
  </w:num>
  <w:num w:numId="44" w16cid:durableId="1463881708">
    <w:abstractNumId w:val="9"/>
  </w:num>
  <w:num w:numId="45" w16cid:durableId="2045976814">
    <w:abstractNumId w:val="9"/>
  </w:num>
  <w:num w:numId="46" w16cid:durableId="1972588058">
    <w:abstractNumId w:val="9"/>
  </w:num>
  <w:num w:numId="47" w16cid:durableId="1789422420">
    <w:abstractNumId w:val="9"/>
  </w:num>
  <w:num w:numId="48" w16cid:durableId="1050113905">
    <w:abstractNumId w:val="9"/>
  </w:num>
  <w:num w:numId="49" w16cid:durableId="710420971">
    <w:abstractNumId w:val="9"/>
  </w:num>
  <w:num w:numId="50" w16cid:durableId="335117710">
    <w:abstractNumId w:val="9"/>
  </w:num>
  <w:num w:numId="51" w16cid:durableId="1223560866">
    <w:abstractNumId w:val="9"/>
  </w:num>
  <w:num w:numId="52" w16cid:durableId="203173805">
    <w:abstractNumId w:val="9"/>
  </w:num>
  <w:num w:numId="53" w16cid:durableId="1520970072">
    <w:abstractNumId w:val="9"/>
  </w:num>
  <w:num w:numId="54" w16cid:durableId="245765941">
    <w:abstractNumId w:val="9"/>
  </w:num>
  <w:num w:numId="55" w16cid:durableId="992682770">
    <w:abstractNumId w:val="9"/>
  </w:num>
  <w:num w:numId="56" w16cid:durableId="2143190352">
    <w:abstractNumId w:val="9"/>
  </w:num>
  <w:num w:numId="57" w16cid:durableId="158350599">
    <w:abstractNumId w:val="9"/>
  </w:num>
  <w:num w:numId="58" w16cid:durableId="335573176">
    <w:abstractNumId w:val="9"/>
  </w:num>
  <w:num w:numId="59" w16cid:durableId="1145242072">
    <w:abstractNumId w:val="9"/>
  </w:num>
  <w:num w:numId="60" w16cid:durableId="1724452125">
    <w:abstractNumId w:val="9"/>
  </w:num>
  <w:num w:numId="61" w16cid:durableId="1838114280">
    <w:abstractNumId w:val="9"/>
  </w:num>
  <w:num w:numId="62" w16cid:durableId="2144689118">
    <w:abstractNumId w:val="9"/>
  </w:num>
  <w:num w:numId="63" w16cid:durableId="434832547">
    <w:abstractNumId w:val="9"/>
  </w:num>
  <w:num w:numId="64" w16cid:durableId="1996183820">
    <w:abstractNumId w:val="9"/>
  </w:num>
  <w:num w:numId="65" w16cid:durableId="985474633">
    <w:abstractNumId w:val="9"/>
  </w:num>
  <w:num w:numId="66" w16cid:durableId="1861814668">
    <w:abstractNumId w:val="9"/>
  </w:num>
  <w:num w:numId="67" w16cid:durableId="2137948085">
    <w:abstractNumId w:val="9"/>
  </w:num>
  <w:num w:numId="68" w16cid:durableId="189540120">
    <w:abstractNumId w:val="9"/>
  </w:num>
  <w:num w:numId="69" w16cid:durableId="254025176">
    <w:abstractNumId w:val="9"/>
  </w:num>
  <w:num w:numId="70" w16cid:durableId="745567824">
    <w:abstractNumId w:val="9"/>
  </w:num>
  <w:num w:numId="71" w16cid:durableId="1650012456">
    <w:abstractNumId w:val="9"/>
  </w:num>
  <w:num w:numId="72" w16cid:durableId="1564217692">
    <w:abstractNumId w:val="9"/>
  </w:num>
  <w:num w:numId="73" w16cid:durableId="1877767957">
    <w:abstractNumId w:val="9"/>
  </w:num>
  <w:num w:numId="74" w16cid:durableId="1611693882">
    <w:abstractNumId w:val="9"/>
  </w:num>
  <w:num w:numId="75" w16cid:durableId="1828814101">
    <w:abstractNumId w:val="9"/>
  </w:num>
  <w:num w:numId="76" w16cid:durableId="341400089">
    <w:abstractNumId w:val="9"/>
  </w:num>
  <w:num w:numId="77" w16cid:durableId="671445295">
    <w:abstractNumId w:val="9"/>
  </w:num>
  <w:num w:numId="78" w16cid:durableId="1110121665">
    <w:abstractNumId w:val="9"/>
  </w:num>
  <w:num w:numId="79" w16cid:durableId="880019142">
    <w:abstractNumId w:val="9"/>
  </w:num>
  <w:num w:numId="80" w16cid:durableId="1126578801">
    <w:abstractNumId w:val="9"/>
  </w:num>
  <w:num w:numId="81" w16cid:durableId="1823232552">
    <w:abstractNumId w:val="9"/>
  </w:num>
  <w:num w:numId="82" w16cid:durableId="1318264">
    <w:abstractNumId w:val="9"/>
  </w:num>
  <w:num w:numId="83" w16cid:durableId="933825033">
    <w:abstractNumId w:val="9"/>
  </w:num>
  <w:num w:numId="84" w16cid:durableId="2031029747">
    <w:abstractNumId w:val="9"/>
  </w:num>
  <w:num w:numId="85" w16cid:durableId="311833958">
    <w:abstractNumId w:val="9"/>
  </w:num>
  <w:num w:numId="86" w16cid:durableId="516771792">
    <w:abstractNumId w:val="9"/>
  </w:num>
  <w:num w:numId="87" w16cid:durableId="606154921">
    <w:abstractNumId w:val="9"/>
  </w:num>
  <w:num w:numId="88" w16cid:durableId="1066299830">
    <w:abstractNumId w:val="9"/>
  </w:num>
  <w:num w:numId="89" w16cid:durableId="122358519">
    <w:abstractNumId w:val="9"/>
  </w:num>
  <w:num w:numId="90" w16cid:durableId="360715907">
    <w:abstractNumId w:val="9"/>
  </w:num>
  <w:num w:numId="91" w16cid:durableId="336006042">
    <w:abstractNumId w:val="9"/>
  </w:num>
  <w:num w:numId="92" w16cid:durableId="159345756">
    <w:abstractNumId w:val="9"/>
  </w:num>
  <w:num w:numId="93" w16cid:durableId="194849974">
    <w:abstractNumId w:val="9"/>
  </w:num>
  <w:num w:numId="94" w16cid:durableId="1658151410">
    <w:abstractNumId w:val="9"/>
  </w:num>
  <w:num w:numId="95" w16cid:durableId="1583223776">
    <w:abstractNumId w:val="9"/>
  </w:num>
  <w:num w:numId="96" w16cid:durableId="28778770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F7B"/>
    <w:rsid w:val="00001D77"/>
    <w:rsid w:val="0000694A"/>
    <w:rsid w:val="00024E72"/>
    <w:rsid w:val="000257A7"/>
    <w:rsid w:val="00027F0B"/>
    <w:rsid w:val="00030373"/>
    <w:rsid w:val="00047626"/>
    <w:rsid w:val="0006144D"/>
    <w:rsid w:val="000665D1"/>
    <w:rsid w:val="00071C04"/>
    <w:rsid w:val="00077BA3"/>
    <w:rsid w:val="00091238"/>
    <w:rsid w:val="0009156D"/>
    <w:rsid w:val="000921C4"/>
    <w:rsid w:val="00096105"/>
    <w:rsid w:val="000964F7"/>
    <w:rsid w:val="000A4F08"/>
    <w:rsid w:val="000A4F59"/>
    <w:rsid w:val="000A5A7C"/>
    <w:rsid w:val="000B12E6"/>
    <w:rsid w:val="000C71B7"/>
    <w:rsid w:val="000C7F09"/>
    <w:rsid w:val="000D2F45"/>
    <w:rsid w:val="000E3D56"/>
    <w:rsid w:val="00102635"/>
    <w:rsid w:val="00107135"/>
    <w:rsid w:val="0011066C"/>
    <w:rsid w:val="00136991"/>
    <w:rsid w:val="00140F96"/>
    <w:rsid w:val="00141A4C"/>
    <w:rsid w:val="001566F4"/>
    <w:rsid w:val="00165870"/>
    <w:rsid w:val="0017011B"/>
    <w:rsid w:val="00173DFD"/>
    <w:rsid w:val="00175DFA"/>
    <w:rsid w:val="00176793"/>
    <w:rsid w:val="00193B43"/>
    <w:rsid w:val="001952D8"/>
    <w:rsid w:val="001A4E48"/>
    <w:rsid w:val="001B29CF"/>
    <w:rsid w:val="001C1241"/>
    <w:rsid w:val="001E5B4D"/>
    <w:rsid w:val="001F0434"/>
    <w:rsid w:val="001F46DE"/>
    <w:rsid w:val="001F4A42"/>
    <w:rsid w:val="00212A04"/>
    <w:rsid w:val="00220A15"/>
    <w:rsid w:val="00230F0D"/>
    <w:rsid w:val="0024300C"/>
    <w:rsid w:val="00260429"/>
    <w:rsid w:val="00267405"/>
    <w:rsid w:val="00267D47"/>
    <w:rsid w:val="00267FCF"/>
    <w:rsid w:val="002767B3"/>
    <w:rsid w:val="0028220F"/>
    <w:rsid w:val="002914B8"/>
    <w:rsid w:val="002A12F4"/>
    <w:rsid w:val="002B145E"/>
    <w:rsid w:val="002B79CF"/>
    <w:rsid w:val="002C6028"/>
    <w:rsid w:val="002E0087"/>
    <w:rsid w:val="002E5C7B"/>
    <w:rsid w:val="00303993"/>
    <w:rsid w:val="00304136"/>
    <w:rsid w:val="003109F2"/>
    <w:rsid w:val="003224FA"/>
    <w:rsid w:val="00326F88"/>
    <w:rsid w:val="00330CB3"/>
    <w:rsid w:val="0034177C"/>
    <w:rsid w:val="0035224C"/>
    <w:rsid w:val="00356C14"/>
    <w:rsid w:val="0036397D"/>
    <w:rsid w:val="00366ABB"/>
    <w:rsid w:val="00393919"/>
    <w:rsid w:val="003A2232"/>
    <w:rsid w:val="003A2264"/>
    <w:rsid w:val="003B751B"/>
    <w:rsid w:val="003D1631"/>
    <w:rsid w:val="003D1B9C"/>
    <w:rsid w:val="003E5E17"/>
    <w:rsid w:val="003E6082"/>
    <w:rsid w:val="00422183"/>
    <w:rsid w:val="00432F38"/>
    <w:rsid w:val="00443ACF"/>
    <w:rsid w:val="0045324B"/>
    <w:rsid w:val="00460C1B"/>
    <w:rsid w:val="00464A06"/>
    <w:rsid w:val="00465D99"/>
    <w:rsid w:val="00466140"/>
    <w:rsid w:val="00472085"/>
    <w:rsid w:val="00475131"/>
    <w:rsid w:val="0048232C"/>
    <w:rsid w:val="004A04F1"/>
    <w:rsid w:val="004A5511"/>
    <w:rsid w:val="004A5BA8"/>
    <w:rsid w:val="004A6955"/>
    <w:rsid w:val="004B57D5"/>
    <w:rsid w:val="004B6C4D"/>
    <w:rsid w:val="004C7BF2"/>
    <w:rsid w:val="004D3322"/>
    <w:rsid w:val="004E0DD9"/>
    <w:rsid w:val="004F2368"/>
    <w:rsid w:val="004F612C"/>
    <w:rsid w:val="0051191B"/>
    <w:rsid w:val="00522454"/>
    <w:rsid w:val="005253FD"/>
    <w:rsid w:val="005350E6"/>
    <w:rsid w:val="0053708C"/>
    <w:rsid w:val="005402DB"/>
    <w:rsid w:val="005413B5"/>
    <w:rsid w:val="005416BC"/>
    <w:rsid w:val="00564569"/>
    <w:rsid w:val="00566338"/>
    <w:rsid w:val="00566363"/>
    <w:rsid w:val="00567493"/>
    <w:rsid w:val="00592A10"/>
    <w:rsid w:val="0059734E"/>
    <w:rsid w:val="005A1DA1"/>
    <w:rsid w:val="005A481D"/>
    <w:rsid w:val="005A50ED"/>
    <w:rsid w:val="005B1D5C"/>
    <w:rsid w:val="005B1F78"/>
    <w:rsid w:val="005B7C5E"/>
    <w:rsid w:val="005F3A20"/>
    <w:rsid w:val="0061573C"/>
    <w:rsid w:val="006162D0"/>
    <w:rsid w:val="00616C5A"/>
    <w:rsid w:val="00617B26"/>
    <w:rsid w:val="006225E0"/>
    <w:rsid w:val="00624372"/>
    <w:rsid w:val="00624B4A"/>
    <w:rsid w:val="006270A9"/>
    <w:rsid w:val="006376CA"/>
    <w:rsid w:val="006417F5"/>
    <w:rsid w:val="00647D62"/>
    <w:rsid w:val="0065628D"/>
    <w:rsid w:val="00666EB6"/>
    <w:rsid w:val="00667C81"/>
    <w:rsid w:val="00675956"/>
    <w:rsid w:val="00677D4E"/>
    <w:rsid w:val="00681034"/>
    <w:rsid w:val="00681EE7"/>
    <w:rsid w:val="006860C8"/>
    <w:rsid w:val="0069007D"/>
    <w:rsid w:val="006A2A29"/>
    <w:rsid w:val="006A581D"/>
    <w:rsid w:val="006B288D"/>
    <w:rsid w:val="006C226E"/>
    <w:rsid w:val="006E0197"/>
    <w:rsid w:val="006E7097"/>
    <w:rsid w:val="006F0514"/>
    <w:rsid w:val="006F26CA"/>
    <w:rsid w:val="00707550"/>
    <w:rsid w:val="00710790"/>
    <w:rsid w:val="00721422"/>
    <w:rsid w:val="00724431"/>
    <w:rsid w:val="00731AA0"/>
    <w:rsid w:val="00732081"/>
    <w:rsid w:val="00755513"/>
    <w:rsid w:val="0075635C"/>
    <w:rsid w:val="007733E0"/>
    <w:rsid w:val="007838FA"/>
    <w:rsid w:val="0078580A"/>
    <w:rsid w:val="007B1D3A"/>
    <w:rsid w:val="007C096D"/>
    <w:rsid w:val="007C42B4"/>
    <w:rsid w:val="007E0667"/>
    <w:rsid w:val="007E73C7"/>
    <w:rsid w:val="007F4A2A"/>
    <w:rsid w:val="007F799E"/>
    <w:rsid w:val="008049A2"/>
    <w:rsid w:val="0080716F"/>
    <w:rsid w:val="00807A13"/>
    <w:rsid w:val="0081298C"/>
    <w:rsid w:val="0081609B"/>
    <w:rsid w:val="00816216"/>
    <w:rsid w:val="00821846"/>
    <w:rsid w:val="0082335F"/>
    <w:rsid w:val="0083185E"/>
    <w:rsid w:val="008352AF"/>
    <w:rsid w:val="008375F0"/>
    <w:rsid w:val="00840F72"/>
    <w:rsid w:val="008462E7"/>
    <w:rsid w:val="0085296F"/>
    <w:rsid w:val="00856BF6"/>
    <w:rsid w:val="00864CB3"/>
    <w:rsid w:val="008749AA"/>
    <w:rsid w:val="0087734B"/>
    <w:rsid w:val="00881678"/>
    <w:rsid w:val="00886957"/>
    <w:rsid w:val="008A03DC"/>
    <w:rsid w:val="008A305A"/>
    <w:rsid w:val="008A3D1C"/>
    <w:rsid w:val="008A6D03"/>
    <w:rsid w:val="008A6F66"/>
    <w:rsid w:val="008C3331"/>
    <w:rsid w:val="008D022B"/>
    <w:rsid w:val="008D2744"/>
    <w:rsid w:val="008D7433"/>
    <w:rsid w:val="008D7649"/>
    <w:rsid w:val="008E00B6"/>
    <w:rsid w:val="008E5060"/>
    <w:rsid w:val="008E5B7B"/>
    <w:rsid w:val="008F077F"/>
    <w:rsid w:val="008F65E7"/>
    <w:rsid w:val="008F6806"/>
    <w:rsid w:val="00901827"/>
    <w:rsid w:val="00901AC2"/>
    <w:rsid w:val="00915123"/>
    <w:rsid w:val="00915A06"/>
    <w:rsid w:val="00935E1E"/>
    <w:rsid w:val="00944CB6"/>
    <w:rsid w:val="0095528A"/>
    <w:rsid w:val="009636EB"/>
    <w:rsid w:val="00972791"/>
    <w:rsid w:val="009761E3"/>
    <w:rsid w:val="0098118F"/>
    <w:rsid w:val="00984896"/>
    <w:rsid w:val="009A55DF"/>
    <w:rsid w:val="009B5A5F"/>
    <w:rsid w:val="009C34C2"/>
    <w:rsid w:val="009D024C"/>
    <w:rsid w:val="009D358E"/>
    <w:rsid w:val="009D5933"/>
    <w:rsid w:val="009E2503"/>
    <w:rsid w:val="009E2F34"/>
    <w:rsid w:val="009F4549"/>
    <w:rsid w:val="00A1015C"/>
    <w:rsid w:val="00A10341"/>
    <w:rsid w:val="00A1396E"/>
    <w:rsid w:val="00A1532F"/>
    <w:rsid w:val="00A17B15"/>
    <w:rsid w:val="00A4036E"/>
    <w:rsid w:val="00A44E64"/>
    <w:rsid w:val="00A644AC"/>
    <w:rsid w:val="00A9440F"/>
    <w:rsid w:val="00A97157"/>
    <w:rsid w:val="00AA4244"/>
    <w:rsid w:val="00AA6811"/>
    <w:rsid w:val="00AA698E"/>
    <w:rsid w:val="00AB17FE"/>
    <w:rsid w:val="00AC68D0"/>
    <w:rsid w:val="00AE635E"/>
    <w:rsid w:val="00B02384"/>
    <w:rsid w:val="00B0289D"/>
    <w:rsid w:val="00B32694"/>
    <w:rsid w:val="00B368F5"/>
    <w:rsid w:val="00B5320A"/>
    <w:rsid w:val="00B65990"/>
    <w:rsid w:val="00B75FA4"/>
    <w:rsid w:val="00B93838"/>
    <w:rsid w:val="00B97A89"/>
    <w:rsid w:val="00BA46B5"/>
    <w:rsid w:val="00BA5F85"/>
    <w:rsid w:val="00BB2F46"/>
    <w:rsid w:val="00BB7099"/>
    <w:rsid w:val="00BB7676"/>
    <w:rsid w:val="00BB77D6"/>
    <w:rsid w:val="00BC448D"/>
    <w:rsid w:val="00BC5421"/>
    <w:rsid w:val="00BC6D93"/>
    <w:rsid w:val="00BD0F1D"/>
    <w:rsid w:val="00BD0FAF"/>
    <w:rsid w:val="00BD39E7"/>
    <w:rsid w:val="00BD713E"/>
    <w:rsid w:val="00BD768D"/>
    <w:rsid w:val="00BE028E"/>
    <w:rsid w:val="00BE1BDA"/>
    <w:rsid w:val="00BE1C32"/>
    <w:rsid w:val="00BF1BF0"/>
    <w:rsid w:val="00BF6BF4"/>
    <w:rsid w:val="00C1043C"/>
    <w:rsid w:val="00C209AC"/>
    <w:rsid w:val="00C24CC9"/>
    <w:rsid w:val="00C30B21"/>
    <w:rsid w:val="00C4511B"/>
    <w:rsid w:val="00C51E00"/>
    <w:rsid w:val="00C54E83"/>
    <w:rsid w:val="00C57E85"/>
    <w:rsid w:val="00C61F8E"/>
    <w:rsid w:val="00C73B8D"/>
    <w:rsid w:val="00C82538"/>
    <w:rsid w:val="00C85E5F"/>
    <w:rsid w:val="00C946A0"/>
    <w:rsid w:val="00C9702E"/>
    <w:rsid w:val="00CA27AA"/>
    <w:rsid w:val="00CA2B26"/>
    <w:rsid w:val="00CB0E90"/>
    <w:rsid w:val="00CB496F"/>
    <w:rsid w:val="00CB4B4C"/>
    <w:rsid w:val="00CC3B2E"/>
    <w:rsid w:val="00CD04EB"/>
    <w:rsid w:val="00CD6FA3"/>
    <w:rsid w:val="00CF26CC"/>
    <w:rsid w:val="00CF7E7D"/>
    <w:rsid w:val="00D05A06"/>
    <w:rsid w:val="00D11B55"/>
    <w:rsid w:val="00D14D10"/>
    <w:rsid w:val="00D2769C"/>
    <w:rsid w:val="00D31F7B"/>
    <w:rsid w:val="00D63C00"/>
    <w:rsid w:val="00D672A0"/>
    <w:rsid w:val="00D720D1"/>
    <w:rsid w:val="00D827F6"/>
    <w:rsid w:val="00D83DBA"/>
    <w:rsid w:val="00D85987"/>
    <w:rsid w:val="00D87AD5"/>
    <w:rsid w:val="00DA6779"/>
    <w:rsid w:val="00DB0545"/>
    <w:rsid w:val="00DB3DB7"/>
    <w:rsid w:val="00DC1921"/>
    <w:rsid w:val="00DE01E4"/>
    <w:rsid w:val="00DE50E5"/>
    <w:rsid w:val="00DF1CA0"/>
    <w:rsid w:val="00E35D3A"/>
    <w:rsid w:val="00E51DE6"/>
    <w:rsid w:val="00E67846"/>
    <w:rsid w:val="00E72B32"/>
    <w:rsid w:val="00E7422E"/>
    <w:rsid w:val="00E83E4B"/>
    <w:rsid w:val="00EA3D8E"/>
    <w:rsid w:val="00EB0D0C"/>
    <w:rsid w:val="00EB42C3"/>
    <w:rsid w:val="00EB4F12"/>
    <w:rsid w:val="00EB517A"/>
    <w:rsid w:val="00EF6F45"/>
    <w:rsid w:val="00F03139"/>
    <w:rsid w:val="00F07126"/>
    <w:rsid w:val="00F105C0"/>
    <w:rsid w:val="00F3115E"/>
    <w:rsid w:val="00F33EAB"/>
    <w:rsid w:val="00F704ED"/>
    <w:rsid w:val="00F848CE"/>
    <w:rsid w:val="00F8513F"/>
    <w:rsid w:val="00F86587"/>
    <w:rsid w:val="00F953C3"/>
    <w:rsid w:val="00FC3867"/>
    <w:rsid w:val="00FC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67FF6E"/>
  <w15:chartTrackingRefBased/>
  <w15:docId w15:val="{6CD28C52-7736-49F8-864C-6115A5F82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ko-KR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1C1241"/>
    <w:pPr>
      <w:spacing w:after="80"/>
    </w:pPr>
  </w:style>
  <w:style w:type="paragraph" w:styleId="1">
    <w:name w:val="heading 1"/>
    <w:basedOn w:val="a1"/>
    <w:link w:val="1Char"/>
    <w:uiPriority w:val="9"/>
    <w:qFormat/>
    <w:rsid w:val="00EB0D0C"/>
    <w:pPr>
      <w:keepNext/>
      <w:keepLines/>
      <w:spacing w:before="80" w:afterLines="40" w:after="4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rsid w:val="00EB0D0C"/>
    <w:pPr>
      <w:keepNext/>
      <w:keepLines/>
      <w:spacing w:before="2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Char"/>
    <w:uiPriority w:val="1"/>
    <w:qFormat/>
    <w:rsid w:val="00EB0D0C"/>
    <w:pPr>
      <w:pBdr>
        <w:bottom w:val="single" w:sz="12" w:space="4" w:color="39A5B7" w:themeColor="accent1"/>
      </w:pBdr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Char">
    <w:name w:val="제목 Char"/>
    <w:basedOn w:val="a2"/>
    <w:link w:val="a5"/>
    <w:uiPriority w:val="1"/>
    <w:rsid w:val="00EB0D0C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a6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EB0D0C"/>
    <w:pPr>
      <w:numPr>
        <w:numId w:val="21"/>
      </w:numPr>
      <w:ind w:left="215" w:hanging="215"/>
      <w:contextualSpacing/>
    </w:pPr>
  </w:style>
  <w:style w:type="paragraph" w:styleId="a7">
    <w:name w:val="header"/>
    <w:basedOn w:val="a1"/>
    <w:link w:val="Char0"/>
    <w:uiPriority w:val="99"/>
    <w:unhideWhenUsed/>
    <w:pPr>
      <w:spacing w:after="0"/>
    </w:pPr>
  </w:style>
  <w:style w:type="character" w:customStyle="1" w:styleId="Char0">
    <w:name w:val="머리글 Char"/>
    <w:basedOn w:val="a2"/>
    <w:link w:val="a7"/>
    <w:uiPriority w:val="99"/>
  </w:style>
  <w:style w:type="paragraph" w:styleId="a8">
    <w:name w:val="footer"/>
    <w:basedOn w:val="a1"/>
    <w:link w:val="Char1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Char1">
    <w:name w:val="바닥글 Char"/>
    <w:basedOn w:val="a2"/>
    <w:link w:val="a8"/>
    <w:uiPriority w:val="99"/>
    <w:rsid w:val="00681034"/>
    <w:rPr>
      <w:color w:val="2A7B88" w:themeColor="accent1" w:themeShade="BF"/>
    </w:rPr>
  </w:style>
  <w:style w:type="character" w:customStyle="1" w:styleId="1Char">
    <w:name w:val="제목 1 Char"/>
    <w:basedOn w:val="a2"/>
    <w:link w:val="1"/>
    <w:uiPriority w:val="9"/>
    <w:rsid w:val="00EB0D0C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2Char">
    <w:name w:val="제목 2 Char"/>
    <w:basedOn w:val="a2"/>
    <w:link w:val="2"/>
    <w:uiPriority w:val="9"/>
    <w:rsid w:val="00EB0D0C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9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b">
    <w:name w:val="Intense Quote"/>
    <w:basedOn w:val="a1"/>
    <w:next w:val="a1"/>
    <w:link w:val="Char2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Char2">
    <w:name w:val="강한 인용 Char"/>
    <w:basedOn w:val="a2"/>
    <w:link w:val="ab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ac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ad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">
    <w:name w:val="Body Text 3"/>
    <w:basedOn w:val="a1"/>
    <w:link w:val="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Char">
    <w:name w:val="본문 3 Char"/>
    <w:basedOn w:val="a2"/>
    <w:link w:val="3"/>
    <w:uiPriority w:val="99"/>
    <w:semiHidden/>
    <w:rsid w:val="00E83E4B"/>
    <w:rPr>
      <w:szCs w:val="16"/>
    </w:rPr>
  </w:style>
  <w:style w:type="paragraph" w:styleId="ae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0">
    <w:name w:val="Body Text Indent 3"/>
    <w:basedOn w:val="a1"/>
    <w:link w:val="3Char0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Char0">
    <w:name w:val="본문 들여쓰기 3 Char"/>
    <w:basedOn w:val="a2"/>
    <w:link w:val="30"/>
    <w:uiPriority w:val="99"/>
    <w:semiHidden/>
    <w:rsid w:val="00E83E4B"/>
    <w:rPr>
      <w:szCs w:val="16"/>
    </w:rPr>
  </w:style>
  <w:style w:type="character" w:styleId="af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0">
    <w:name w:val="Document Map"/>
    <w:basedOn w:val="a1"/>
    <w:link w:val="Char3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Char3">
    <w:name w:val="문서 구조 Char"/>
    <w:basedOn w:val="a2"/>
    <w:link w:val="af0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Char">
    <w:name w:val="제목 8 Char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Char">
    <w:name w:val="제목 9 Char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1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2">
    <w:name w:val="Balloon Text"/>
    <w:basedOn w:val="a1"/>
    <w:link w:val="Char4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Char4">
    <w:name w:val="풍선 도움말 텍스트 Char"/>
    <w:basedOn w:val="a2"/>
    <w:link w:val="af2"/>
    <w:uiPriority w:val="99"/>
    <w:semiHidden/>
    <w:rsid w:val="0028220F"/>
    <w:rPr>
      <w:rFonts w:ascii="Segoe UI" w:hAnsi="Segoe UI" w:cs="Segoe UI"/>
      <w:szCs w:val="18"/>
    </w:rPr>
  </w:style>
  <w:style w:type="paragraph" w:styleId="af3">
    <w:name w:val="annotation text"/>
    <w:basedOn w:val="a1"/>
    <w:link w:val="Char5"/>
    <w:uiPriority w:val="99"/>
    <w:semiHidden/>
    <w:unhideWhenUsed/>
    <w:rsid w:val="0028220F"/>
    <w:rPr>
      <w:szCs w:val="20"/>
    </w:rPr>
  </w:style>
  <w:style w:type="character" w:customStyle="1" w:styleId="Char5">
    <w:name w:val="메모 텍스트 Char"/>
    <w:basedOn w:val="a2"/>
    <w:link w:val="af3"/>
    <w:uiPriority w:val="99"/>
    <w:semiHidden/>
    <w:rsid w:val="0028220F"/>
    <w:rPr>
      <w:szCs w:val="20"/>
    </w:rPr>
  </w:style>
  <w:style w:type="paragraph" w:styleId="af4">
    <w:name w:val="annotation subject"/>
    <w:basedOn w:val="af3"/>
    <w:next w:val="af3"/>
    <w:link w:val="Char6"/>
    <w:uiPriority w:val="99"/>
    <w:semiHidden/>
    <w:unhideWhenUsed/>
    <w:rsid w:val="0028220F"/>
    <w:rPr>
      <w:b/>
      <w:bCs/>
    </w:rPr>
  </w:style>
  <w:style w:type="character" w:customStyle="1" w:styleId="Char6">
    <w:name w:val="메모 주제 Char"/>
    <w:basedOn w:val="Char5"/>
    <w:link w:val="af4"/>
    <w:uiPriority w:val="99"/>
    <w:semiHidden/>
    <w:rsid w:val="0028220F"/>
    <w:rPr>
      <w:b/>
      <w:bCs/>
      <w:szCs w:val="20"/>
    </w:rPr>
  </w:style>
  <w:style w:type="paragraph" w:styleId="af5">
    <w:name w:val="endnote text"/>
    <w:basedOn w:val="a1"/>
    <w:link w:val="Char7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7">
    <w:name w:val="미주 텍스트 Char"/>
    <w:basedOn w:val="a2"/>
    <w:link w:val="af5"/>
    <w:uiPriority w:val="99"/>
    <w:semiHidden/>
    <w:rsid w:val="0028220F"/>
    <w:rPr>
      <w:szCs w:val="20"/>
    </w:rPr>
  </w:style>
  <w:style w:type="paragraph" w:styleId="af6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7">
    <w:name w:val="footnote text"/>
    <w:basedOn w:val="a1"/>
    <w:link w:val="Char8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Char8">
    <w:name w:val="각주 텍스트 Char"/>
    <w:basedOn w:val="a2"/>
    <w:link w:val="af7"/>
    <w:uiPriority w:val="99"/>
    <w:semiHidden/>
    <w:rsid w:val="0028220F"/>
    <w:rPr>
      <w:szCs w:val="20"/>
    </w:rPr>
  </w:style>
  <w:style w:type="character" w:styleId="HTML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0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1">
    <w:name w:val="HTML Preformatted"/>
    <w:basedOn w:val="a1"/>
    <w:link w:val="HTML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Char">
    <w:name w:val="미리 서식이 지정된 HTML Char"/>
    <w:basedOn w:val="a2"/>
    <w:link w:val="HTML1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8">
    <w:name w:val="macro"/>
    <w:link w:val="Char9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Char9">
    <w:name w:val="매크로 텍스트 Char"/>
    <w:basedOn w:val="a2"/>
    <w:link w:val="af8"/>
    <w:uiPriority w:val="99"/>
    <w:semiHidden/>
    <w:rsid w:val="0028220F"/>
    <w:rPr>
      <w:rFonts w:ascii="Consolas" w:hAnsi="Consolas"/>
      <w:szCs w:val="20"/>
    </w:rPr>
  </w:style>
  <w:style w:type="paragraph" w:styleId="af9">
    <w:name w:val="Plain Text"/>
    <w:basedOn w:val="a1"/>
    <w:link w:val="Chara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Chara">
    <w:name w:val="글자만 Char"/>
    <w:basedOn w:val="a2"/>
    <w:link w:val="af9"/>
    <w:uiPriority w:val="99"/>
    <w:semiHidden/>
    <w:rsid w:val="0028220F"/>
    <w:rPr>
      <w:rFonts w:ascii="Consolas" w:hAnsi="Consolas"/>
      <w:szCs w:val="21"/>
    </w:rPr>
  </w:style>
  <w:style w:type="character" w:styleId="afa">
    <w:name w:val="Unresolved Mention"/>
    <w:basedOn w:val="a2"/>
    <w:uiPriority w:val="99"/>
    <w:semiHidden/>
    <w:unhideWhenUsed/>
    <w:rsid w:val="00BB2F46"/>
    <w:rPr>
      <w:color w:val="605E5C"/>
      <w:shd w:val="clear" w:color="auto" w:fill="E1DFDD"/>
    </w:rPr>
  </w:style>
  <w:style w:type="table" w:styleId="afb">
    <w:name w:val="Table Grid"/>
    <w:basedOn w:val="a3"/>
    <w:uiPriority w:val="39"/>
    <w:rsid w:val="00464A0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vin\AppData\Roaming\Microsoft\Templates\&#51060;&#47141;&#49436;(&#52972;&#47084;)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7E3506-D82C-4CED-BBFB-4996233E1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이력서(컬러).dotx</Template>
  <TotalTime>254</TotalTime>
  <Pages>2</Pages>
  <Words>280</Words>
  <Characters>1599</Characters>
  <Application>Microsoft Office Word</Application>
  <DocSecurity>0</DocSecurity>
  <Lines>13</Lines>
  <Paragraphs>3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govin</dc:creator>
  <cp:keywords/>
  <cp:lastModifiedBy>선중 김</cp:lastModifiedBy>
  <cp:revision>276</cp:revision>
  <cp:lastPrinted>2024-09-15T07:43:00Z</cp:lastPrinted>
  <dcterms:created xsi:type="dcterms:W3CDTF">2023-08-15T01:05:00Z</dcterms:created>
  <dcterms:modified xsi:type="dcterms:W3CDTF">2025-08-10T03:44:00Z</dcterms:modified>
  <cp:version/>
</cp:coreProperties>
</file>